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BE075" w14:textId="3EDDC3CB" w:rsidR="00800195" w:rsidRPr="00244999" w:rsidRDefault="00800195" w:rsidP="00EA328F">
      <w:pPr>
        <w:pStyle w:val="FP-Normal"/>
        <w:tabs>
          <w:tab w:val="left" w:pos="142"/>
        </w:tabs>
      </w:pPr>
    </w:p>
    <w:p w14:paraId="1221279D" w14:textId="77777777" w:rsidR="00F20BA4" w:rsidRPr="00244999" w:rsidRDefault="00F20BA4" w:rsidP="00537778">
      <w:pPr>
        <w:pStyle w:val="FP-Normal"/>
      </w:pPr>
    </w:p>
    <w:p w14:paraId="4E52BDE8" w14:textId="77777777" w:rsidR="00814167" w:rsidRPr="00244999" w:rsidRDefault="00814167" w:rsidP="00BB58C5">
      <w:pPr>
        <w:pStyle w:val="FPTableheader"/>
      </w:pPr>
    </w:p>
    <w:sdt>
      <w:sdtPr>
        <w:rPr>
          <w:sz w:val="52"/>
          <w:szCs w:val="44"/>
        </w:rPr>
        <w:alias w:val="Title"/>
        <w:tag w:val="FP:Title_MainDocument"/>
        <w:id w:val="7490669"/>
        <w:lock w:val="sdtLocked"/>
        <w:placeholder>
          <w:docPart w:val="AA93E7544DFC48BCB48CD71F254FA663"/>
        </w:placeholder>
        <w:dataBinding w:prefixMappings="xmlns:ns0='http://purl.org/dc/elements/1.1/' xmlns:ns1='http://schemas.openxmlformats.org/package/2006/metadata/core-properties' " w:xpath="/ns1:coreProperties[1]/ns0:title[1]" w:storeItemID="{6C3C8BC8-F283-45AE-878A-BAB7291924A1}"/>
        <w:text/>
      </w:sdtPr>
      <w:sdtContent>
        <w:p w14:paraId="1CF97925" w14:textId="17AEAF4D" w:rsidR="00800195" w:rsidRPr="00244999" w:rsidRDefault="00A51DF6" w:rsidP="00BB58C5">
          <w:pPr>
            <w:pStyle w:val="FPTableheader"/>
          </w:pPr>
          <w:r w:rsidRPr="00BB58C5">
            <w:rPr>
              <w:sz w:val="52"/>
              <w:szCs w:val="44"/>
            </w:rPr>
            <w:t>requirements specification for new s</w:t>
          </w:r>
          <w:r w:rsidR="0038180D">
            <w:rPr>
              <w:sz w:val="52"/>
              <w:szCs w:val="44"/>
            </w:rPr>
            <w:t>OFTWARE</w:t>
          </w:r>
        </w:p>
      </w:sdtContent>
    </w:sdt>
    <w:p w14:paraId="29A94261" w14:textId="22DD22AE" w:rsidR="00F1455A" w:rsidRPr="00244999" w:rsidRDefault="00000000" w:rsidP="002C3A5D">
      <w:pPr>
        <w:pStyle w:val="Titlesmalcover"/>
        <w:spacing w:line="240" w:lineRule="auto"/>
        <w:ind w:left="0"/>
      </w:pPr>
      <w:sdt>
        <w:sdtPr>
          <w:alias w:val="Subject"/>
          <w:tag w:val="FP:Subject_MainDocument"/>
          <w:id w:val="7490678"/>
          <w:lock w:val="sdtLocked"/>
          <w:placeholder>
            <w:docPart w:val="DA283FAE5437445A9DDE69616987C7D3"/>
          </w:placeholder>
          <w:dataBinding w:prefixMappings="xmlns:ns0='http://purl.org/dc/elements/1.1/' xmlns:ns1='http://schemas.openxmlformats.org/package/2006/metadata/core-properties' " w:xpath="/ns1:coreProperties[1]/ns0:subject[1]" w:storeItemID="{6C3C8BC8-F283-45AE-878A-BAB7291924A1}"/>
          <w:text/>
        </w:sdtPr>
        <w:sdtContent>
          <w:r w:rsidR="002C0DD9">
            <w:t>A</w:t>
          </w:r>
          <w:r w:rsidR="00EA328F" w:rsidRPr="00244999">
            <w:t>dditional information</w:t>
          </w:r>
        </w:sdtContent>
      </w:sdt>
      <w:r w:rsidR="00D13C05" w:rsidRPr="00244999">
        <w:rPr>
          <w:rStyle w:val="FP-Cover-SubjectChar"/>
        </w:rPr>
        <w:t xml:space="preserve"> </w:t>
      </w:r>
    </w:p>
    <w:p w14:paraId="22444E53" w14:textId="3EAF7357" w:rsidR="00EA32FD" w:rsidRPr="00244999" w:rsidRDefault="00EA32FD" w:rsidP="00EA32FD">
      <w:pPr>
        <w:pStyle w:val="FP-Normal"/>
      </w:pPr>
    </w:p>
    <w:p w14:paraId="335C6398" w14:textId="77777777" w:rsidR="00E15222" w:rsidRPr="00244999" w:rsidRDefault="00E15222" w:rsidP="00EA32FD">
      <w:pPr>
        <w:pStyle w:val="FP-Normal"/>
      </w:pPr>
    </w:p>
    <w:p w14:paraId="248D5FE2" w14:textId="77777777" w:rsidR="00E15222" w:rsidRPr="00244999" w:rsidRDefault="00E15222" w:rsidP="00EA32FD">
      <w:pPr>
        <w:pStyle w:val="FP-Normal"/>
      </w:pPr>
    </w:p>
    <w:p w14:paraId="5CE087F2" w14:textId="77777777" w:rsidR="00E15222" w:rsidRPr="00244999" w:rsidRDefault="00E15222" w:rsidP="00EA32FD">
      <w:pPr>
        <w:pStyle w:val="FP-Normal"/>
      </w:pPr>
    </w:p>
    <w:p w14:paraId="68A48190" w14:textId="729189D3" w:rsidR="00521AE8" w:rsidRPr="00244999" w:rsidRDefault="00521AE8" w:rsidP="00BB58C5">
      <w:pPr>
        <w:pStyle w:val="FP-Normal"/>
      </w:pPr>
    </w:p>
    <w:p w14:paraId="0A0B507A" w14:textId="062060E7" w:rsidR="00804F4E" w:rsidRPr="00244999" w:rsidRDefault="00804F4E" w:rsidP="00804F4E">
      <w:pPr>
        <w:tabs>
          <w:tab w:val="left" w:pos="3578"/>
        </w:tabs>
        <w:rPr>
          <w:lang w:val="en-GB"/>
        </w:rPr>
      </w:pPr>
    </w:p>
    <w:p w14:paraId="60D26A53" w14:textId="233233CB" w:rsidR="002C2B53" w:rsidRPr="00244999" w:rsidRDefault="002C2B53" w:rsidP="00FC57F6">
      <w:pPr>
        <w:pStyle w:val="FP-Normal"/>
        <w:rPr>
          <w:rStyle w:val="normaltextrun"/>
          <w:rFonts w:ascii="Calibri" w:hAnsi="Calibri" w:cs="Calibri"/>
          <w:color w:val="000000"/>
          <w:shd w:val="clear" w:color="auto" w:fill="FFFFFF"/>
        </w:rPr>
      </w:pPr>
    </w:p>
    <w:p w14:paraId="5DFC5237" w14:textId="19EDC937" w:rsidR="006D732F" w:rsidRPr="006D732F" w:rsidRDefault="002C2B53" w:rsidP="006D732F">
      <w:pPr>
        <w:pStyle w:val="FP-Normal"/>
        <w:rPr>
          <w:rFonts w:ascii="Calibri" w:hAnsi="Calibri" w:cs="Calibri"/>
          <w:color w:val="000000"/>
          <w:shd w:val="clear" w:color="auto" w:fill="FFFFFF"/>
        </w:rPr>
      </w:pPr>
      <w:r w:rsidRPr="00244999">
        <w:rPr>
          <w:rStyle w:val="normaltextrun"/>
          <w:rFonts w:ascii="Calibri" w:hAnsi="Calibri" w:cs="Calibri"/>
          <w:color w:val="000000"/>
          <w:shd w:val="clear" w:color="auto" w:fill="FFFFFF"/>
        </w:rPr>
        <w:t xml:space="preserve"> </w:t>
      </w:r>
      <w:r w:rsidR="00590E0B" w:rsidRPr="00244999">
        <w:rPr>
          <w:rStyle w:val="normaltextrun"/>
          <w:rFonts w:ascii="Calibri" w:hAnsi="Calibri" w:cs="Calibri"/>
          <w:color w:val="000000"/>
          <w:shd w:val="clear" w:color="auto" w:fill="FFFFFF"/>
        </w:rPr>
        <w:t xml:space="preserve"> </w:t>
      </w:r>
      <w:r w:rsidR="00BB58C5">
        <w:rPr>
          <w:rStyle w:val="normaltextrun"/>
          <w:rFonts w:ascii="Calibri" w:hAnsi="Calibri" w:cs="Calibri"/>
          <w:color w:val="000000"/>
          <w:shd w:val="clear" w:color="auto" w:fill="FFFFFF"/>
        </w:rPr>
        <w:br w:type="page"/>
      </w:r>
    </w:p>
    <w:sdt>
      <w:sdtPr>
        <w:rPr>
          <w:rFonts w:asciiTheme="majorHAnsi" w:eastAsiaTheme="majorEastAsia" w:hAnsiTheme="majorHAnsi" w:cstheme="majorBidi"/>
          <w:b w:val="0"/>
          <w:bCs/>
          <w:caps w:val="0"/>
          <w:color w:val="365F91" w:themeColor="accent1" w:themeShade="BF"/>
          <w:sz w:val="22"/>
          <w:szCs w:val="22"/>
          <w:lang w:val="en-US"/>
        </w:rPr>
        <w:id w:val="109791861"/>
        <w:docPartObj>
          <w:docPartGallery w:val="Table of Contents"/>
          <w:docPartUnique/>
        </w:docPartObj>
      </w:sdtPr>
      <w:sdtEndPr>
        <w:rPr>
          <w:b/>
          <w:noProof/>
          <w:sz w:val="28"/>
          <w:szCs w:val="28"/>
        </w:rPr>
      </w:sdtEndPr>
      <w:sdtContent>
        <w:p w14:paraId="230810DF" w14:textId="490D0D2A" w:rsidR="00E17532" w:rsidRDefault="008047E0">
          <w:pPr>
            <w:pStyle w:val="TOC1"/>
            <w:rPr>
              <w:b w:val="0"/>
              <w:caps w:val="0"/>
              <w:noProof/>
              <w:sz w:val="22"/>
              <w:szCs w:val="22"/>
              <w:lang w:val="pl-PL"/>
            </w:rPr>
          </w:pPr>
          <w:r>
            <w:rPr>
              <w:rStyle w:val="FP-Cover-SubjectChar"/>
              <w:color w:val="auto"/>
              <w:sz w:val="32"/>
            </w:rPr>
            <w:fldChar w:fldCharType="begin"/>
          </w:r>
          <w:r>
            <w:rPr>
              <w:rStyle w:val="FP-Cover-SubjectChar"/>
              <w:color w:val="auto"/>
              <w:sz w:val="32"/>
            </w:rPr>
            <w:instrText xml:space="preserve"> TOC \o "1-2" \h \z \u </w:instrText>
          </w:r>
          <w:r>
            <w:rPr>
              <w:rStyle w:val="FP-Cover-SubjectChar"/>
              <w:color w:val="auto"/>
              <w:sz w:val="32"/>
            </w:rPr>
            <w:fldChar w:fldCharType="separate"/>
          </w:r>
          <w:hyperlink w:anchor="_Toc13173527" w:history="1">
            <w:r w:rsidR="00E17532" w:rsidRPr="003347ED">
              <w:rPr>
                <w:rStyle w:val="Hyperlink"/>
                <w:noProof/>
              </w:rPr>
              <w:t>1.</w:t>
            </w:r>
            <w:r w:rsidR="00E17532">
              <w:rPr>
                <w:b w:val="0"/>
                <w:caps w:val="0"/>
                <w:noProof/>
                <w:sz w:val="22"/>
                <w:szCs w:val="22"/>
                <w:lang w:val="pl-PL"/>
              </w:rPr>
              <w:tab/>
            </w:r>
            <w:r w:rsidR="00E17532" w:rsidRPr="003347ED">
              <w:rPr>
                <w:rStyle w:val="Hyperlink"/>
                <w:noProof/>
              </w:rPr>
              <w:t>INTRODUCTION</w:t>
            </w:r>
            <w:r w:rsidR="00E17532">
              <w:rPr>
                <w:noProof/>
                <w:webHidden/>
              </w:rPr>
              <w:tab/>
            </w:r>
            <w:r w:rsidR="00E17532">
              <w:rPr>
                <w:noProof/>
                <w:webHidden/>
              </w:rPr>
              <w:fldChar w:fldCharType="begin"/>
            </w:r>
            <w:r w:rsidR="00E17532">
              <w:rPr>
                <w:noProof/>
                <w:webHidden/>
              </w:rPr>
              <w:instrText xml:space="preserve"> PAGEREF _Toc13173527 \h </w:instrText>
            </w:r>
            <w:r w:rsidR="00E17532">
              <w:rPr>
                <w:noProof/>
                <w:webHidden/>
              </w:rPr>
            </w:r>
            <w:r w:rsidR="00E17532">
              <w:rPr>
                <w:noProof/>
                <w:webHidden/>
              </w:rPr>
              <w:fldChar w:fldCharType="separate"/>
            </w:r>
            <w:r w:rsidR="00E17532">
              <w:rPr>
                <w:noProof/>
                <w:webHidden/>
              </w:rPr>
              <w:t>4</w:t>
            </w:r>
            <w:r w:rsidR="00E17532">
              <w:rPr>
                <w:noProof/>
                <w:webHidden/>
              </w:rPr>
              <w:fldChar w:fldCharType="end"/>
            </w:r>
          </w:hyperlink>
        </w:p>
        <w:p w14:paraId="077C1215" w14:textId="39C9A3A6" w:rsidR="00E17532" w:rsidRDefault="00000000">
          <w:pPr>
            <w:pStyle w:val="TOC2"/>
            <w:tabs>
              <w:tab w:val="left" w:pos="880"/>
              <w:tab w:val="right" w:leader="dot" w:pos="9592"/>
            </w:tabs>
            <w:rPr>
              <w:noProof/>
              <w:color w:val="auto"/>
              <w:sz w:val="22"/>
              <w:lang w:val="pl-PL"/>
            </w:rPr>
          </w:pPr>
          <w:hyperlink w:anchor="_Toc13173528" w:history="1">
            <w:r w:rsidR="00E17532" w:rsidRPr="003347ED">
              <w:rPr>
                <w:rStyle w:val="Hyperlink"/>
                <w:noProof/>
              </w:rPr>
              <w:t>1.1.</w:t>
            </w:r>
            <w:r w:rsidR="00E17532">
              <w:rPr>
                <w:noProof/>
                <w:color w:val="auto"/>
                <w:sz w:val="22"/>
                <w:lang w:val="pl-PL"/>
              </w:rPr>
              <w:tab/>
            </w:r>
            <w:r w:rsidR="00E17532" w:rsidRPr="003347ED">
              <w:rPr>
                <w:rStyle w:val="Hyperlink"/>
                <w:noProof/>
              </w:rPr>
              <w:t>Company information</w:t>
            </w:r>
            <w:r w:rsidR="00E17532">
              <w:rPr>
                <w:noProof/>
                <w:webHidden/>
              </w:rPr>
              <w:tab/>
            </w:r>
            <w:r w:rsidR="00E17532">
              <w:rPr>
                <w:noProof/>
                <w:webHidden/>
              </w:rPr>
              <w:fldChar w:fldCharType="begin"/>
            </w:r>
            <w:r w:rsidR="00E17532">
              <w:rPr>
                <w:noProof/>
                <w:webHidden/>
              </w:rPr>
              <w:instrText xml:space="preserve"> PAGEREF _Toc13173528 \h </w:instrText>
            </w:r>
            <w:r w:rsidR="00E17532">
              <w:rPr>
                <w:noProof/>
                <w:webHidden/>
              </w:rPr>
            </w:r>
            <w:r w:rsidR="00E17532">
              <w:rPr>
                <w:noProof/>
                <w:webHidden/>
              </w:rPr>
              <w:fldChar w:fldCharType="separate"/>
            </w:r>
            <w:r w:rsidR="00E17532">
              <w:rPr>
                <w:noProof/>
                <w:webHidden/>
              </w:rPr>
              <w:t>4</w:t>
            </w:r>
            <w:r w:rsidR="00E17532">
              <w:rPr>
                <w:noProof/>
                <w:webHidden/>
              </w:rPr>
              <w:fldChar w:fldCharType="end"/>
            </w:r>
          </w:hyperlink>
        </w:p>
        <w:p w14:paraId="3DCE65A7" w14:textId="1AAC881B" w:rsidR="00E17532" w:rsidRDefault="00000000">
          <w:pPr>
            <w:pStyle w:val="TOC2"/>
            <w:tabs>
              <w:tab w:val="left" w:pos="880"/>
              <w:tab w:val="right" w:leader="dot" w:pos="9592"/>
            </w:tabs>
            <w:rPr>
              <w:noProof/>
              <w:color w:val="auto"/>
              <w:sz w:val="22"/>
              <w:lang w:val="pl-PL"/>
            </w:rPr>
          </w:pPr>
          <w:hyperlink w:anchor="_Toc13173529" w:history="1">
            <w:r w:rsidR="00E17532" w:rsidRPr="003347ED">
              <w:rPr>
                <w:rStyle w:val="Hyperlink"/>
                <w:noProof/>
              </w:rPr>
              <w:t>1.2.</w:t>
            </w:r>
            <w:r w:rsidR="00E17532">
              <w:rPr>
                <w:noProof/>
                <w:color w:val="auto"/>
                <w:sz w:val="22"/>
                <w:lang w:val="pl-PL"/>
              </w:rPr>
              <w:tab/>
            </w:r>
            <w:r w:rsidR="00E17532" w:rsidRPr="003347ED">
              <w:rPr>
                <w:rStyle w:val="Hyperlink"/>
                <w:noProof/>
              </w:rPr>
              <w:t>Project introduction</w:t>
            </w:r>
            <w:r w:rsidR="00E17532">
              <w:rPr>
                <w:noProof/>
                <w:webHidden/>
              </w:rPr>
              <w:tab/>
            </w:r>
            <w:r w:rsidR="00E17532">
              <w:rPr>
                <w:noProof/>
                <w:webHidden/>
              </w:rPr>
              <w:fldChar w:fldCharType="begin"/>
            </w:r>
            <w:r w:rsidR="00E17532">
              <w:rPr>
                <w:noProof/>
                <w:webHidden/>
              </w:rPr>
              <w:instrText xml:space="preserve"> PAGEREF _Toc13173529 \h </w:instrText>
            </w:r>
            <w:r w:rsidR="00E17532">
              <w:rPr>
                <w:noProof/>
                <w:webHidden/>
              </w:rPr>
            </w:r>
            <w:r w:rsidR="00E17532">
              <w:rPr>
                <w:noProof/>
                <w:webHidden/>
              </w:rPr>
              <w:fldChar w:fldCharType="separate"/>
            </w:r>
            <w:r w:rsidR="00E17532">
              <w:rPr>
                <w:noProof/>
                <w:webHidden/>
              </w:rPr>
              <w:t>4</w:t>
            </w:r>
            <w:r w:rsidR="00E17532">
              <w:rPr>
                <w:noProof/>
                <w:webHidden/>
              </w:rPr>
              <w:fldChar w:fldCharType="end"/>
            </w:r>
          </w:hyperlink>
        </w:p>
        <w:p w14:paraId="321E9016" w14:textId="745AC0C9" w:rsidR="00E17532" w:rsidRDefault="00000000">
          <w:pPr>
            <w:pStyle w:val="TOC2"/>
            <w:tabs>
              <w:tab w:val="left" w:pos="880"/>
              <w:tab w:val="right" w:leader="dot" w:pos="9592"/>
            </w:tabs>
            <w:rPr>
              <w:noProof/>
              <w:color w:val="auto"/>
              <w:sz w:val="22"/>
              <w:lang w:val="pl-PL"/>
            </w:rPr>
          </w:pPr>
          <w:hyperlink w:anchor="_Toc13173530" w:history="1">
            <w:r w:rsidR="00E17532" w:rsidRPr="003347ED">
              <w:rPr>
                <w:rStyle w:val="Hyperlink"/>
                <w:noProof/>
              </w:rPr>
              <w:t>1.3.</w:t>
            </w:r>
            <w:r w:rsidR="00E17532">
              <w:rPr>
                <w:noProof/>
                <w:color w:val="auto"/>
                <w:sz w:val="22"/>
                <w:lang w:val="pl-PL"/>
              </w:rPr>
              <w:tab/>
            </w:r>
            <w:r w:rsidR="00E17532" w:rsidRPr="003347ED">
              <w:rPr>
                <w:rStyle w:val="Hyperlink"/>
                <w:noProof/>
              </w:rPr>
              <w:t>Glossary</w:t>
            </w:r>
            <w:r w:rsidR="00E17532">
              <w:rPr>
                <w:noProof/>
                <w:webHidden/>
              </w:rPr>
              <w:tab/>
            </w:r>
            <w:r w:rsidR="00E17532">
              <w:rPr>
                <w:noProof/>
                <w:webHidden/>
              </w:rPr>
              <w:fldChar w:fldCharType="begin"/>
            </w:r>
            <w:r w:rsidR="00E17532">
              <w:rPr>
                <w:noProof/>
                <w:webHidden/>
              </w:rPr>
              <w:instrText xml:space="preserve"> PAGEREF _Toc13173530 \h </w:instrText>
            </w:r>
            <w:r w:rsidR="00E17532">
              <w:rPr>
                <w:noProof/>
                <w:webHidden/>
              </w:rPr>
            </w:r>
            <w:r w:rsidR="00E17532">
              <w:rPr>
                <w:noProof/>
                <w:webHidden/>
              </w:rPr>
              <w:fldChar w:fldCharType="separate"/>
            </w:r>
            <w:r w:rsidR="00E17532">
              <w:rPr>
                <w:noProof/>
                <w:webHidden/>
              </w:rPr>
              <w:t>4</w:t>
            </w:r>
            <w:r w:rsidR="00E17532">
              <w:rPr>
                <w:noProof/>
                <w:webHidden/>
              </w:rPr>
              <w:fldChar w:fldCharType="end"/>
            </w:r>
          </w:hyperlink>
        </w:p>
        <w:p w14:paraId="598A5C5B" w14:textId="62D23EF6" w:rsidR="00E17532" w:rsidRDefault="00000000">
          <w:pPr>
            <w:pStyle w:val="TOC1"/>
            <w:rPr>
              <w:b w:val="0"/>
              <w:caps w:val="0"/>
              <w:noProof/>
              <w:sz w:val="22"/>
              <w:szCs w:val="22"/>
              <w:lang w:val="pl-PL"/>
            </w:rPr>
          </w:pPr>
          <w:hyperlink w:anchor="_Toc13173531" w:history="1">
            <w:r w:rsidR="00E17532" w:rsidRPr="003347ED">
              <w:rPr>
                <w:rStyle w:val="Hyperlink"/>
                <w:noProof/>
              </w:rPr>
              <w:t>2.</w:t>
            </w:r>
            <w:r w:rsidR="00E17532">
              <w:rPr>
                <w:b w:val="0"/>
                <w:caps w:val="0"/>
                <w:noProof/>
                <w:sz w:val="22"/>
                <w:szCs w:val="22"/>
                <w:lang w:val="pl-PL"/>
              </w:rPr>
              <w:tab/>
            </w:r>
            <w:r w:rsidR="00E17532" w:rsidRPr="003347ED">
              <w:rPr>
                <w:rStyle w:val="Hyperlink"/>
                <w:noProof/>
              </w:rPr>
              <w:t>PROJECT GOALS</w:t>
            </w:r>
            <w:r w:rsidR="00E17532">
              <w:rPr>
                <w:noProof/>
                <w:webHidden/>
              </w:rPr>
              <w:tab/>
            </w:r>
            <w:r w:rsidR="00E17532">
              <w:rPr>
                <w:noProof/>
                <w:webHidden/>
              </w:rPr>
              <w:fldChar w:fldCharType="begin"/>
            </w:r>
            <w:r w:rsidR="00E17532">
              <w:rPr>
                <w:noProof/>
                <w:webHidden/>
              </w:rPr>
              <w:instrText xml:space="preserve"> PAGEREF _Toc13173531 \h </w:instrText>
            </w:r>
            <w:r w:rsidR="00E17532">
              <w:rPr>
                <w:noProof/>
                <w:webHidden/>
              </w:rPr>
            </w:r>
            <w:r w:rsidR="00E17532">
              <w:rPr>
                <w:noProof/>
                <w:webHidden/>
              </w:rPr>
              <w:fldChar w:fldCharType="separate"/>
            </w:r>
            <w:r w:rsidR="00E17532">
              <w:rPr>
                <w:noProof/>
                <w:webHidden/>
              </w:rPr>
              <w:t>5</w:t>
            </w:r>
            <w:r w:rsidR="00E17532">
              <w:rPr>
                <w:noProof/>
                <w:webHidden/>
              </w:rPr>
              <w:fldChar w:fldCharType="end"/>
            </w:r>
          </w:hyperlink>
        </w:p>
        <w:p w14:paraId="2C05EA06" w14:textId="2A3E5EA8" w:rsidR="00E17532" w:rsidRDefault="00000000">
          <w:pPr>
            <w:pStyle w:val="TOC2"/>
            <w:tabs>
              <w:tab w:val="left" w:pos="880"/>
              <w:tab w:val="right" w:leader="dot" w:pos="9592"/>
            </w:tabs>
            <w:rPr>
              <w:noProof/>
              <w:color w:val="auto"/>
              <w:sz w:val="22"/>
              <w:lang w:val="pl-PL"/>
            </w:rPr>
          </w:pPr>
          <w:hyperlink w:anchor="_Toc13173532" w:history="1">
            <w:r w:rsidR="00E17532" w:rsidRPr="003347ED">
              <w:rPr>
                <w:rStyle w:val="Hyperlink"/>
                <w:noProof/>
              </w:rPr>
              <w:t>2.1.</w:t>
            </w:r>
            <w:r w:rsidR="00E17532">
              <w:rPr>
                <w:noProof/>
                <w:color w:val="auto"/>
                <w:sz w:val="22"/>
                <w:lang w:val="pl-PL"/>
              </w:rPr>
              <w:tab/>
            </w:r>
            <w:r w:rsidR="00E17532" w:rsidRPr="003347ED">
              <w:rPr>
                <w:rStyle w:val="Hyperlink"/>
                <w:noProof/>
              </w:rPr>
              <w:t>Aims of the project</w:t>
            </w:r>
            <w:r w:rsidR="00E17532">
              <w:rPr>
                <w:noProof/>
                <w:webHidden/>
              </w:rPr>
              <w:tab/>
            </w:r>
            <w:r w:rsidR="00E17532">
              <w:rPr>
                <w:noProof/>
                <w:webHidden/>
              </w:rPr>
              <w:fldChar w:fldCharType="begin"/>
            </w:r>
            <w:r w:rsidR="00E17532">
              <w:rPr>
                <w:noProof/>
                <w:webHidden/>
              </w:rPr>
              <w:instrText xml:space="preserve"> PAGEREF _Toc13173532 \h </w:instrText>
            </w:r>
            <w:r w:rsidR="00E17532">
              <w:rPr>
                <w:noProof/>
                <w:webHidden/>
              </w:rPr>
            </w:r>
            <w:r w:rsidR="00E17532">
              <w:rPr>
                <w:noProof/>
                <w:webHidden/>
              </w:rPr>
              <w:fldChar w:fldCharType="separate"/>
            </w:r>
            <w:r w:rsidR="00E17532">
              <w:rPr>
                <w:noProof/>
                <w:webHidden/>
              </w:rPr>
              <w:t>5</w:t>
            </w:r>
            <w:r w:rsidR="00E17532">
              <w:rPr>
                <w:noProof/>
                <w:webHidden/>
              </w:rPr>
              <w:fldChar w:fldCharType="end"/>
            </w:r>
          </w:hyperlink>
        </w:p>
        <w:p w14:paraId="79EFAF49" w14:textId="0CD780AA" w:rsidR="00E17532" w:rsidRDefault="00000000">
          <w:pPr>
            <w:pStyle w:val="TOC2"/>
            <w:tabs>
              <w:tab w:val="left" w:pos="880"/>
              <w:tab w:val="right" w:leader="dot" w:pos="9592"/>
            </w:tabs>
            <w:rPr>
              <w:noProof/>
              <w:color w:val="auto"/>
              <w:sz w:val="22"/>
              <w:lang w:val="pl-PL"/>
            </w:rPr>
          </w:pPr>
          <w:hyperlink w:anchor="_Toc13173533" w:history="1">
            <w:r w:rsidR="00E17532" w:rsidRPr="003347ED">
              <w:rPr>
                <w:rStyle w:val="Hyperlink"/>
                <w:noProof/>
              </w:rPr>
              <w:t>2.2.</w:t>
            </w:r>
            <w:r w:rsidR="00E17532">
              <w:rPr>
                <w:noProof/>
                <w:color w:val="auto"/>
                <w:sz w:val="22"/>
                <w:lang w:val="pl-PL"/>
              </w:rPr>
              <w:tab/>
            </w:r>
            <w:r w:rsidR="00E17532" w:rsidRPr="003347ED">
              <w:rPr>
                <w:rStyle w:val="Hyperlink"/>
                <w:noProof/>
              </w:rPr>
              <w:t>Project context</w:t>
            </w:r>
            <w:r w:rsidR="00E17532">
              <w:rPr>
                <w:noProof/>
                <w:webHidden/>
              </w:rPr>
              <w:tab/>
            </w:r>
            <w:r w:rsidR="00E17532">
              <w:rPr>
                <w:noProof/>
                <w:webHidden/>
              </w:rPr>
              <w:fldChar w:fldCharType="begin"/>
            </w:r>
            <w:r w:rsidR="00E17532">
              <w:rPr>
                <w:noProof/>
                <w:webHidden/>
              </w:rPr>
              <w:instrText xml:space="preserve"> PAGEREF _Toc13173533 \h </w:instrText>
            </w:r>
            <w:r w:rsidR="00E17532">
              <w:rPr>
                <w:noProof/>
                <w:webHidden/>
              </w:rPr>
            </w:r>
            <w:r w:rsidR="00E17532">
              <w:rPr>
                <w:noProof/>
                <w:webHidden/>
              </w:rPr>
              <w:fldChar w:fldCharType="separate"/>
            </w:r>
            <w:r w:rsidR="00E17532">
              <w:rPr>
                <w:noProof/>
                <w:webHidden/>
              </w:rPr>
              <w:t>5</w:t>
            </w:r>
            <w:r w:rsidR="00E17532">
              <w:rPr>
                <w:noProof/>
                <w:webHidden/>
              </w:rPr>
              <w:fldChar w:fldCharType="end"/>
            </w:r>
          </w:hyperlink>
        </w:p>
        <w:p w14:paraId="7B246BD1" w14:textId="75BF77FA" w:rsidR="00E17532" w:rsidRDefault="00000000">
          <w:pPr>
            <w:pStyle w:val="TOC2"/>
            <w:tabs>
              <w:tab w:val="left" w:pos="880"/>
              <w:tab w:val="right" w:leader="dot" w:pos="9592"/>
            </w:tabs>
            <w:rPr>
              <w:noProof/>
              <w:color w:val="auto"/>
              <w:sz w:val="22"/>
              <w:lang w:val="pl-PL"/>
            </w:rPr>
          </w:pPr>
          <w:hyperlink w:anchor="_Toc13173534" w:history="1">
            <w:r w:rsidR="00E17532" w:rsidRPr="003347ED">
              <w:rPr>
                <w:rStyle w:val="Hyperlink"/>
                <w:noProof/>
              </w:rPr>
              <w:t>2.3.</w:t>
            </w:r>
            <w:r w:rsidR="00E17532">
              <w:rPr>
                <w:noProof/>
                <w:color w:val="auto"/>
                <w:sz w:val="22"/>
                <w:lang w:val="pl-PL"/>
              </w:rPr>
              <w:tab/>
            </w:r>
            <w:r w:rsidR="00E17532" w:rsidRPr="003347ED">
              <w:rPr>
                <w:rStyle w:val="Hyperlink"/>
                <w:noProof/>
              </w:rPr>
              <w:t>Previous activities</w:t>
            </w:r>
            <w:r w:rsidR="00E17532">
              <w:rPr>
                <w:noProof/>
                <w:webHidden/>
              </w:rPr>
              <w:tab/>
            </w:r>
            <w:r w:rsidR="00E17532">
              <w:rPr>
                <w:noProof/>
                <w:webHidden/>
              </w:rPr>
              <w:fldChar w:fldCharType="begin"/>
            </w:r>
            <w:r w:rsidR="00E17532">
              <w:rPr>
                <w:noProof/>
                <w:webHidden/>
              </w:rPr>
              <w:instrText xml:space="preserve"> PAGEREF _Toc13173534 \h </w:instrText>
            </w:r>
            <w:r w:rsidR="00E17532">
              <w:rPr>
                <w:noProof/>
                <w:webHidden/>
              </w:rPr>
            </w:r>
            <w:r w:rsidR="00E17532">
              <w:rPr>
                <w:noProof/>
                <w:webHidden/>
              </w:rPr>
              <w:fldChar w:fldCharType="separate"/>
            </w:r>
            <w:r w:rsidR="00E17532">
              <w:rPr>
                <w:noProof/>
                <w:webHidden/>
              </w:rPr>
              <w:t>5</w:t>
            </w:r>
            <w:r w:rsidR="00E17532">
              <w:rPr>
                <w:noProof/>
                <w:webHidden/>
              </w:rPr>
              <w:fldChar w:fldCharType="end"/>
            </w:r>
          </w:hyperlink>
        </w:p>
        <w:p w14:paraId="3F492B22" w14:textId="0DDCD61A" w:rsidR="00E17532" w:rsidRDefault="00000000">
          <w:pPr>
            <w:pStyle w:val="TOC2"/>
            <w:tabs>
              <w:tab w:val="left" w:pos="880"/>
              <w:tab w:val="right" w:leader="dot" w:pos="9592"/>
            </w:tabs>
            <w:rPr>
              <w:noProof/>
              <w:color w:val="auto"/>
              <w:sz w:val="22"/>
              <w:lang w:val="pl-PL"/>
            </w:rPr>
          </w:pPr>
          <w:hyperlink w:anchor="_Toc13173535" w:history="1">
            <w:r w:rsidR="00E17532" w:rsidRPr="003347ED">
              <w:rPr>
                <w:rStyle w:val="Hyperlink"/>
                <w:noProof/>
              </w:rPr>
              <w:t>2.4.</w:t>
            </w:r>
            <w:r w:rsidR="00E17532">
              <w:rPr>
                <w:noProof/>
                <w:color w:val="auto"/>
                <w:sz w:val="22"/>
                <w:lang w:val="pl-PL"/>
              </w:rPr>
              <w:tab/>
            </w:r>
            <w:r w:rsidR="00E17532" w:rsidRPr="003347ED">
              <w:rPr>
                <w:rStyle w:val="Hyperlink"/>
                <w:noProof/>
              </w:rPr>
              <w:t>Timeline</w:t>
            </w:r>
            <w:r w:rsidR="00E17532">
              <w:rPr>
                <w:noProof/>
                <w:webHidden/>
              </w:rPr>
              <w:tab/>
            </w:r>
            <w:r w:rsidR="00E17532">
              <w:rPr>
                <w:noProof/>
                <w:webHidden/>
              </w:rPr>
              <w:fldChar w:fldCharType="begin"/>
            </w:r>
            <w:r w:rsidR="00E17532">
              <w:rPr>
                <w:noProof/>
                <w:webHidden/>
              </w:rPr>
              <w:instrText xml:space="preserve"> PAGEREF _Toc13173535 \h </w:instrText>
            </w:r>
            <w:r w:rsidR="00E17532">
              <w:rPr>
                <w:noProof/>
                <w:webHidden/>
              </w:rPr>
            </w:r>
            <w:r w:rsidR="00E17532">
              <w:rPr>
                <w:noProof/>
                <w:webHidden/>
              </w:rPr>
              <w:fldChar w:fldCharType="separate"/>
            </w:r>
            <w:r w:rsidR="00E17532">
              <w:rPr>
                <w:noProof/>
                <w:webHidden/>
              </w:rPr>
              <w:t>5</w:t>
            </w:r>
            <w:r w:rsidR="00E17532">
              <w:rPr>
                <w:noProof/>
                <w:webHidden/>
              </w:rPr>
              <w:fldChar w:fldCharType="end"/>
            </w:r>
          </w:hyperlink>
        </w:p>
        <w:p w14:paraId="75089B14" w14:textId="2176048F" w:rsidR="00E17532" w:rsidRDefault="00000000">
          <w:pPr>
            <w:pStyle w:val="TOC2"/>
            <w:tabs>
              <w:tab w:val="left" w:pos="880"/>
              <w:tab w:val="right" w:leader="dot" w:pos="9592"/>
            </w:tabs>
            <w:rPr>
              <w:noProof/>
              <w:color w:val="auto"/>
              <w:sz w:val="22"/>
              <w:lang w:val="pl-PL"/>
            </w:rPr>
          </w:pPr>
          <w:hyperlink w:anchor="_Toc13173536" w:history="1">
            <w:r w:rsidR="00E17532" w:rsidRPr="003347ED">
              <w:rPr>
                <w:rStyle w:val="Hyperlink"/>
                <w:noProof/>
              </w:rPr>
              <w:t>2.5.</w:t>
            </w:r>
            <w:r w:rsidR="00E17532">
              <w:rPr>
                <w:noProof/>
                <w:color w:val="auto"/>
                <w:sz w:val="22"/>
                <w:lang w:val="pl-PL"/>
              </w:rPr>
              <w:tab/>
            </w:r>
            <w:r w:rsidR="00E17532" w:rsidRPr="003347ED">
              <w:rPr>
                <w:rStyle w:val="Hyperlink"/>
                <w:noProof/>
              </w:rPr>
              <w:t>Budget</w:t>
            </w:r>
            <w:r w:rsidR="00E17532">
              <w:rPr>
                <w:noProof/>
                <w:webHidden/>
              </w:rPr>
              <w:tab/>
            </w:r>
            <w:r w:rsidR="00E17532">
              <w:rPr>
                <w:noProof/>
                <w:webHidden/>
              </w:rPr>
              <w:fldChar w:fldCharType="begin"/>
            </w:r>
            <w:r w:rsidR="00E17532">
              <w:rPr>
                <w:noProof/>
                <w:webHidden/>
              </w:rPr>
              <w:instrText xml:space="preserve"> PAGEREF _Toc13173536 \h </w:instrText>
            </w:r>
            <w:r w:rsidR="00E17532">
              <w:rPr>
                <w:noProof/>
                <w:webHidden/>
              </w:rPr>
            </w:r>
            <w:r w:rsidR="00E17532">
              <w:rPr>
                <w:noProof/>
                <w:webHidden/>
              </w:rPr>
              <w:fldChar w:fldCharType="separate"/>
            </w:r>
            <w:r w:rsidR="00E17532">
              <w:rPr>
                <w:noProof/>
                <w:webHidden/>
              </w:rPr>
              <w:t>5</w:t>
            </w:r>
            <w:r w:rsidR="00E17532">
              <w:rPr>
                <w:noProof/>
                <w:webHidden/>
              </w:rPr>
              <w:fldChar w:fldCharType="end"/>
            </w:r>
          </w:hyperlink>
        </w:p>
        <w:p w14:paraId="66324566" w14:textId="3E3E9160" w:rsidR="00E17532" w:rsidRDefault="00000000">
          <w:pPr>
            <w:pStyle w:val="TOC1"/>
            <w:rPr>
              <w:b w:val="0"/>
              <w:caps w:val="0"/>
              <w:noProof/>
              <w:sz w:val="22"/>
              <w:szCs w:val="22"/>
              <w:lang w:val="pl-PL"/>
            </w:rPr>
          </w:pPr>
          <w:hyperlink w:anchor="_Toc13173537" w:history="1">
            <w:r w:rsidR="00E17532" w:rsidRPr="003347ED">
              <w:rPr>
                <w:rStyle w:val="Hyperlink"/>
                <w:noProof/>
              </w:rPr>
              <w:t>3.</w:t>
            </w:r>
            <w:r w:rsidR="00E17532">
              <w:rPr>
                <w:b w:val="0"/>
                <w:caps w:val="0"/>
                <w:noProof/>
                <w:sz w:val="22"/>
                <w:szCs w:val="22"/>
                <w:lang w:val="pl-PL"/>
              </w:rPr>
              <w:tab/>
            </w:r>
            <w:r w:rsidR="00E17532" w:rsidRPr="003347ED">
              <w:rPr>
                <w:rStyle w:val="Hyperlink"/>
                <w:noProof/>
              </w:rPr>
              <w:t>users</w:t>
            </w:r>
            <w:r w:rsidR="00E17532">
              <w:rPr>
                <w:noProof/>
                <w:webHidden/>
              </w:rPr>
              <w:tab/>
            </w:r>
            <w:r w:rsidR="00E17532">
              <w:rPr>
                <w:noProof/>
                <w:webHidden/>
              </w:rPr>
              <w:fldChar w:fldCharType="begin"/>
            </w:r>
            <w:r w:rsidR="00E17532">
              <w:rPr>
                <w:noProof/>
                <w:webHidden/>
              </w:rPr>
              <w:instrText xml:space="preserve"> PAGEREF _Toc13173537 \h </w:instrText>
            </w:r>
            <w:r w:rsidR="00E17532">
              <w:rPr>
                <w:noProof/>
                <w:webHidden/>
              </w:rPr>
            </w:r>
            <w:r w:rsidR="00E17532">
              <w:rPr>
                <w:noProof/>
                <w:webHidden/>
              </w:rPr>
              <w:fldChar w:fldCharType="separate"/>
            </w:r>
            <w:r w:rsidR="00E17532">
              <w:rPr>
                <w:noProof/>
                <w:webHidden/>
              </w:rPr>
              <w:t>6</w:t>
            </w:r>
            <w:r w:rsidR="00E17532">
              <w:rPr>
                <w:noProof/>
                <w:webHidden/>
              </w:rPr>
              <w:fldChar w:fldCharType="end"/>
            </w:r>
          </w:hyperlink>
        </w:p>
        <w:p w14:paraId="319D5311" w14:textId="7F91CBDD" w:rsidR="00E17532" w:rsidRDefault="00000000">
          <w:pPr>
            <w:pStyle w:val="TOC2"/>
            <w:tabs>
              <w:tab w:val="left" w:pos="880"/>
              <w:tab w:val="right" w:leader="dot" w:pos="9592"/>
            </w:tabs>
            <w:rPr>
              <w:noProof/>
              <w:color w:val="auto"/>
              <w:sz w:val="22"/>
              <w:lang w:val="pl-PL"/>
            </w:rPr>
          </w:pPr>
          <w:hyperlink w:anchor="_Toc13173538" w:history="1">
            <w:r w:rsidR="00E17532" w:rsidRPr="003347ED">
              <w:rPr>
                <w:rStyle w:val="Hyperlink"/>
                <w:noProof/>
              </w:rPr>
              <w:t>3.1.</w:t>
            </w:r>
            <w:r w:rsidR="00E17532">
              <w:rPr>
                <w:noProof/>
                <w:color w:val="auto"/>
                <w:sz w:val="22"/>
                <w:lang w:val="pl-PL"/>
              </w:rPr>
              <w:tab/>
            </w:r>
            <w:r w:rsidR="00E17532" w:rsidRPr="003347ED">
              <w:rPr>
                <w:rStyle w:val="Hyperlink"/>
                <w:noProof/>
              </w:rPr>
              <w:t>User groups / System’s Actors</w:t>
            </w:r>
            <w:r w:rsidR="00E17532">
              <w:rPr>
                <w:noProof/>
                <w:webHidden/>
              </w:rPr>
              <w:tab/>
            </w:r>
            <w:r w:rsidR="00E17532">
              <w:rPr>
                <w:noProof/>
                <w:webHidden/>
              </w:rPr>
              <w:fldChar w:fldCharType="begin"/>
            </w:r>
            <w:r w:rsidR="00E17532">
              <w:rPr>
                <w:noProof/>
                <w:webHidden/>
              </w:rPr>
              <w:instrText xml:space="preserve"> PAGEREF _Toc13173538 \h </w:instrText>
            </w:r>
            <w:r w:rsidR="00E17532">
              <w:rPr>
                <w:noProof/>
                <w:webHidden/>
              </w:rPr>
            </w:r>
            <w:r w:rsidR="00E17532">
              <w:rPr>
                <w:noProof/>
                <w:webHidden/>
              </w:rPr>
              <w:fldChar w:fldCharType="separate"/>
            </w:r>
            <w:r w:rsidR="00E17532">
              <w:rPr>
                <w:noProof/>
                <w:webHidden/>
              </w:rPr>
              <w:t>6</w:t>
            </w:r>
            <w:r w:rsidR="00E17532">
              <w:rPr>
                <w:noProof/>
                <w:webHidden/>
              </w:rPr>
              <w:fldChar w:fldCharType="end"/>
            </w:r>
          </w:hyperlink>
        </w:p>
        <w:p w14:paraId="7B88740F" w14:textId="3DE85FCB" w:rsidR="00E17532" w:rsidRDefault="00000000">
          <w:pPr>
            <w:pStyle w:val="TOC2"/>
            <w:tabs>
              <w:tab w:val="left" w:pos="880"/>
              <w:tab w:val="right" w:leader="dot" w:pos="9592"/>
            </w:tabs>
            <w:rPr>
              <w:noProof/>
              <w:color w:val="auto"/>
              <w:sz w:val="22"/>
              <w:lang w:val="pl-PL"/>
            </w:rPr>
          </w:pPr>
          <w:hyperlink w:anchor="_Toc13173539" w:history="1">
            <w:r w:rsidR="00E17532" w:rsidRPr="003347ED">
              <w:rPr>
                <w:rStyle w:val="Hyperlink"/>
                <w:noProof/>
              </w:rPr>
              <w:t>3.2.</w:t>
            </w:r>
            <w:r w:rsidR="00E17532">
              <w:rPr>
                <w:noProof/>
                <w:color w:val="auto"/>
                <w:sz w:val="22"/>
                <w:lang w:val="pl-PL"/>
              </w:rPr>
              <w:tab/>
            </w:r>
            <w:r w:rsidR="00E17532" w:rsidRPr="003347ED">
              <w:rPr>
                <w:rStyle w:val="Hyperlink"/>
                <w:noProof/>
              </w:rPr>
              <w:t>Permissions</w:t>
            </w:r>
            <w:r w:rsidR="00E17532">
              <w:rPr>
                <w:noProof/>
                <w:webHidden/>
              </w:rPr>
              <w:tab/>
            </w:r>
            <w:r w:rsidR="00E17532">
              <w:rPr>
                <w:noProof/>
                <w:webHidden/>
              </w:rPr>
              <w:fldChar w:fldCharType="begin"/>
            </w:r>
            <w:r w:rsidR="00E17532">
              <w:rPr>
                <w:noProof/>
                <w:webHidden/>
              </w:rPr>
              <w:instrText xml:space="preserve"> PAGEREF _Toc13173539 \h </w:instrText>
            </w:r>
            <w:r w:rsidR="00E17532">
              <w:rPr>
                <w:noProof/>
                <w:webHidden/>
              </w:rPr>
            </w:r>
            <w:r w:rsidR="00E17532">
              <w:rPr>
                <w:noProof/>
                <w:webHidden/>
              </w:rPr>
              <w:fldChar w:fldCharType="separate"/>
            </w:r>
            <w:r w:rsidR="00E17532">
              <w:rPr>
                <w:noProof/>
                <w:webHidden/>
              </w:rPr>
              <w:t>6</w:t>
            </w:r>
            <w:r w:rsidR="00E17532">
              <w:rPr>
                <w:noProof/>
                <w:webHidden/>
              </w:rPr>
              <w:fldChar w:fldCharType="end"/>
            </w:r>
          </w:hyperlink>
        </w:p>
        <w:p w14:paraId="3CD96F31" w14:textId="45EFD1E0" w:rsidR="00E17532" w:rsidRDefault="00000000">
          <w:pPr>
            <w:pStyle w:val="TOC1"/>
            <w:rPr>
              <w:b w:val="0"/>
              <w:caps w:val="0"/>
              <w:noProof/>
              <w:sz w:val="22"/>
              <w:szCs w:val="22"/>
              <w:lang w:val="pl-PL"/>
            </w:rPr>
          </w:pPr>
          <w:hyperlink w:anchor="_Toc13173540" w:history="1">
            <w:r w:rsidR="00E17532" w:rsidRPr="003347ED">
              <w:rPr>
                <w:rStyle w:val="Hyperlink"/>
                <w:noProof/>
              </w:rPr>
              <w:t>4.</w:t>
            </w:r>
            <w:r w:rsidR="00E17532">
              <w:rPr>
                <w:b w:val="0"/>
                <w:caps w:val="0"/>
                <w:noProof/>
                <w:sz w:val="22"/>
                <w:szCs w:val="22"/>
                <w:lang w:val="pl-PL"/>
              </w:rPr>
              <w:tab/>
            </w:r>
            <w:r w:rsidR="00E17532" w:rsidRPr="003347ED">
              <w:rPr>
                <w:rStyle w:val="Hyperlink"/>
                <w:noProof/>
              </w:rPr>
              <w:t>functional requirements</w:t>
            </w:r>
            <w:r w:rsidR="00E17532">
              <w:rPr>
                <w:noProof/>
                <w:webHidden/>
              </w:rPr>
              <w:tab/>
            </w:r>
            <w:r w:rsidR="00E17532">
              <w:rPr>
                <w:noProof/>
                <w:webHidden/>
              </w:rPr>
              <w:fldChar w:fldCharType="begin"/>
            </w:r>
            <w:r w:rsidR="00E17532">
              <w:rPr>
                <w:noProof/>
                <w:webHidden/>
              </w:rPr>
              <w:instrText xml:space="preserve"> PAGEREF _Toc13173540 \h </w:instrText>
            </w:r>
            <w:r w:rsidR="00E17532">
              <w:rPr>
                <w:noProof/>
                <w:webHidden/>
              </w:rPr>
            </w:r>
            <w:r w:rsidR="00E17532">
              <w:rPr>
                <w:noProof/>
                <w:webHidden/>
              </w:rPr>
              <w:fldChar w:fldCharType="separate"/>
            </w:r>
            <w:r w:rsidR="00E17532">
              <w:rPr>
                <w:noProof/>
                <w:webHidden/>
              </w:rPr>
              <w:t>7</w:t>
            </w:r>
            <w:r w:rsidR="00E17532">
              <w:rPr>
                <w:noProof/>
                <w:webHidden/>
              </w:rPr>
              <w:fldChar w:fldCharType="end"/>
            </w:r>
          </w:hyperlink>
        </w:p>
        <w:p w14:paraId="7C8B7B7F" w14:textId="75EC7159" w:rsidR="00E17532" w:rsidRDefault="00000000">
          <w:pPr>
            <w:pStyle w:val="TOC2"/>
            <w:tabs>
              <w:tab w:val="left" w:pos="880"/>
              <w:tab w:val="right" w:leader="dot" w:pos="9592"/>
            </w:tabs>
            <w:rPr>
              <w:noProof/>
              <w:color w:val="auto"/>
              <w:sz w:val="22"/>
              <w:lang w:val="pl-PL"/>
            </w:rPr>
          </w:pPr>
          <w:hyperlink w:anchor="_Toc13173541" w:history="1">
            <w:r w:rsidR="00E17532" w:rsidRPr="003347ED">
              <w:rPr>
                <w:rStyle w:val="Hyperlink"/>
                <w:noProof/>
              </w:rPr>
              <w:t>4.1.</w:t>
            </w:r>
            <w:r w:rsidR="00E17532">
              <w:rPr>
                <w:noProof/>
                <w:color w:val="auto"/>
                <w:sz w:val="22"/>
                <w:lang w:val="pl-PL"/>
              </w:rPr>
              <w:tab/>
            </w:r>
            <w:r w:rsidR="00E17532" w:rsidRPr="003347ED">
              <w:rPr>
                <w:rStyle w:val="Hyperlink"/>
                <w:noProof/>
              </w:rPr>
              <w:t>Business process</w:t>
            </w:r>
            <w:r w:rsidR="00E17532">
              <w:rPr>
                <w:noProof/>
                <w:webHidden/>
              </w:rPr>
              <w:tab/>
            </w:r>
            <w:r w:rsidR="00E17532">
              <w:rPr>
                <w:noProof/>
                <w:webHidden/>
              </w:rPr>
              <w:fldChar w:fldCharType="begin"/>
            </w:r>
            <w:r w:rsidR="00E17532">
              <w:rPr>
                <w:noProof/>
                <w:webHidden/>
              </w:rPr>
              <w:instrText xml:space="preserve"> PAGEREF _Toc13173541 \h </w:instrText>
            </w:r>
            <w:r w:rsidR="00E17532">
              <w:rPr>
                <w:noProof/>
                <w:webHidden/>
              </w:rPr>
            </w:r>
            <w:r w:rsidR="00E17532">
              <w:rPr>
                <w:noProof/>
                <w:webHidden/>
              </w:rPr>
              <w:fldChar w:fldCharType="separate"/>
            </w:r>
            <w:r w:rsidR="00E17532">
              <w:rPr>
                <w:noProof/>
                <w:webHidden/>
              </w:rPr>
              <w:t>7</w:t>
            </w:r>
            <w:r w:rsidR="00E17532">
              <w:rPr>
                <w:noProof/>
                <w:webHidden/>
              </w:rPr>
              <w:fldChar w:fldCharType="end"/>
            </w:r>
          </w:hyperlink>
        </w:p>
        <w:p w14:paraId="0E0DA908" w14:textId="5E5159FD" w:rsidR="00E17532" w:rsidRDefault="00000000">
          <w:pPr>
            <w:pStyle w:val="TOC2"/>
            <w:tabs>
              <w:tab w:val="left" w:pos="880"/>
              <w:tab w:val="right" w:leader="dot" w:pos="9592"/>
            </w:tabs>
            <w:rPr>
              <w:noProof/>
              <w:color w:val="auto"/>
              <w:sz w:val="22"/>
              <w:lang w:val="pl-PL"/>
            </w:rPr>
          </w:pPr>
          <w:hyperlink w:anchor="_Toc13173542" w:history="1">
            <w:r w:rsidR="00E17532" w:rsidRPr="003347ED">
              <w:rPr>
                <w:rStyle w:val="Hyperlink"/>
                <w:noProof/>
              </w:rPr>
              <w:t>4.2.</w:t>
            </w:r>
            <w:r w:rsidR="00E17532">
              <w:rPr>
                <w:noProof/>
                <w:color w:val="auto"/>
                <w:sz w:val="22"/>
                <w:lang w:val="pl-PL"/>
              </w:rPr>
              <w:tab/>
            </w:r>
            <w:r w:rsidR="00E17532" w:rsidRPr="003347ED">
              <w:rPr>
                <w:rStyle w:val="Hyperlink"/>
                <w:noProof/>
              </w:rPr>
              <w:t>Use cases – user functionalities</w:t>
            </w:r>
            <w:r w:rsidR="00E17532">
              <w:rPr>
                <w:noProof/>
                <w:webHidden/>
              </w:rPr>
              <w:tab/>
            </w:r>
            <w:r w:rsidR="00E17532">
              <w:rPr>
                <w:noProof/>
                <w:webHidden/>
              </w:rPr>
              <w:fldChar w:fldCharType="begin"/>
            </w:r>
            <w:r w:rsidR="00E17532">
              <w:rPr>
                <w:noProof/>
                <w:webHidden/>
              </w:rPr>
              <w:instrText xml:space="preserve"> PAGEREF _Toc13173542 \h </w:instrText>
            </w:r>
            <w:r w:rsidR="00E17532">
              <w:rPr>
                <w:noProof/>
                <w:webHidden/>
              </w:rPr>
            </w:r>
            <w:r w:rsidR="00E17532">
              <w:rPr>
                <w:noProof/>
                <w:webHidden/>
              </w:rPr>
              <w:fldChar w:fldCharType="separate"/>
            </w:r>
            <w:r w:rsidR="00E17532">
              <w:rPr>
                <w:noProof/>
                <w:webHidden/>
              </w:rPr>
              <w:t>7</w:t>
            </w:r>
            <w:r w:rsidR="00E17532">
              <w:rPr>
                <w:noProof/>
                <w:webHidden/>
              </w:rPr>
              <w:fldChar w:fldCharType="end"/>
            </w:r>
          </w:hyperlink>
        </w:p>
        <w:p w14:paraId="3D1A4EFB" w14:textId="6CCE0D21" w:rsidR="00E17532" w:rsidRDefault="00000000">
          <w:pPr>
            <w:pStyle w:val="TOC2"/>
            <w:tabs>
              <w:tab w:val="left" w:pos="880"/>
              <w:tab w:val="right" w:leader="dot" w:pos="9592"/>
            </w:tabs>
            <w:rPr>
              <w:noProof/>
              <w:color w:val="auto"/>
              <w:sz w:val="22"/>
              <w:lang w:val="pl-PL"/>
            </w:rPr>
          </w:pPr>
          <w:hyperlink w:anchor="_Toc13173543" w:history="1">
            <w:r w:rsidR="00E17532" w:rsidRPr="003347ED">
              <w:rPr>
                <w:rStyle w:val="Hyperlink"/>
                <w:noProof/>
              </w:rPr>
              <w:t>4.3.</w:t>
            </w:r>
            <w:r w:rsidR="00E17532">
              <w:rPr>
                <w:noProof/>
                <w:color w:val="auto"/>
                <w:sz w:val="22"/>
                <w:lang w:val="pl-PL"/>
              </w:rPr>
              <w:tab/>
            </w:r>
            <w:r w:rsidR="00E17532" w:rsidRPr="003347ED">
              <w:rPr>
                <w:rStyle w:val="Hyperlink"/>
                <w:noProof/>
              </w:rPr>
              <w:t>Back office</w:t>
            </w:r>
            <w:r w:rsidR="00E17532">
              <w:rPr>
                <w:noProof/>
                <w:webHidden/>
              </w:rPr>
              <w:tab/>
            </w:r>
            <w:r w:rsidR="00E17532">
              <w:rPr>
                <w:noProof/>
                <w:webHidden/>
              </w:rPr>
              <w:fldChar w:fldCharType="begin"/>
            </w:r>
            <w:r w:rsidR="00E17532">
              <w:rPr>
                <w:noProof/>
                <w:webHidden/>
              </w:rPr>
              <w:instrText xml:space="preserve"> PAGEREF _Toc13173543 \h </w:instrText>
            </w:r>
            <w:r w:rsidR="00E17532">
              <w:rPr>
                <w:noProof/>
                <w:webHidden/>
              </w:rPr>
            </w:r>
            <w:r w:rsidR="00E17532">
              <w:rPr>
                <w:noProof/>
                <w:webHidden/>
              </w:rPr>
              <w:fldChar w:fldCharType="separate"/>
            </w:r>
            <w:r w:rsidR="00E17532">
              <w:rPr>
                <w:noProof/>
                <w:webHidden/>
              </w:rPr>
              <w:t>8</w:t>
            </w:r>
            <w:r w:rsidR="00E17532">
              <w:rPr>
                <w:noProof/>
                <w:webHidden/>
              </w:rPr>
              <w:fldChar w:fldCharType="end"/>
            </w:r>
          </w:hyperlink>
        </w:p>
        <w:p w14:paraId="3554BA11" w14:textId="3003B387" w:rsidR="00E17532" w:rsidRDefault="00000000">
          <w:pPr>
            <w:pStyle w:val="TOC2"/>
            <w:tabs>
              <w:tab w:val="left" w:pos="880"/>
              <w:tab w:val="right" w:leader="dot" w:pos="9592"/>
            </w:tabs>
            <w:rPr>
              <w:noProof/>
              <w:color w:val="auto"/>
              <w:sz w:val="22"/>
              <w:lang w:val="pl-PL"/>
            </w:rPr>
          </w:pPr>
          <w:hyperlink w:anchor="_Toc13173544" w:history="1">
            <w:r w:rsidR="00E17532" w:rsidRPr="003347ED">
              <w:rPr>
                <w:rStyle w:val="Hyperlink"/>
                <w:noProof/>
              </w:rPr>
              <w:t>4.4.</w:t>
            </w:r>
            <w:r w:rsidR="00E17532">
              <w:rPr>
                <w:noProof/>
                <w:color w:val="auto"/>
                <w:sz w:val="22"/>
                <w:lang w:val="pl-PL"/>
              </w:rPr>
              <w:tab/>
            </w:r>
            <w:r w:rsidR="00E17532" w:rsidRPr="003347ED">
              <w:rPr>
                <w:rStyle w:val="Hyperlink"/>
                <w:noProof/>
              </w:rPr>
              <w:t>Reports</w:t>
            </w:r>
            <w:r w:rsidR="00E17532">
              <w:rPr>
                <w:noProof/>
                <w:webHidden/>
              </w:rPr>
              <w:tab/>
            </w:r>
            <w:r w:rsidR="00E17532">
              <w:rPr>
                <w:noProof/>
                <w:webHidden/>
              </w:rPr>
              <w:fldChar w:fldCharType="begin"/>
            </w:r>
            <w:r w:rsidR="00E17532">
              <w:rPr>
                <w:noProof/>
                <w:webHidden/>
              </w:rPr>
              <w:instrText xml:space="preserve"> PAGEREF _Toc13173544 \h </w:instrText>
            </w:r>
            <w:r w:rsidR="00E17532">
              <w:rPr>
                <w:noProof/>
                <w:webHidden/>
              </w:rPr>
            </w:r>
            <w:r w:rsidR="00E17532">
              <w:rPr>
                <w:noProof/>
                <w:webHidden/>
              </w:rPr>
              <w:fldChar w:fldCharType="separate"/>
            </w:r>
            <w:r w:rsidR="00E17532">
              <w:rPr>
                <w:noProof/>
                <w:webHidden/>
              </w:rPr>
              <w:t>8</w:t>
            </w:r>
            <w:r w:rsidR="00E17532">
              <w:rPr>
                <w:noProof/>
                <w:webHidden/>
              </w:rPr>
              <w:fldChar w:fldCharType="end"/>
            </w:r>
          </w:hyperlink>
        </w:p>
        <w:p w14:paraId="0E72F193" w14:textId="16585479" w:rsidR="00E17532" w:rsidRDefault="00000000">
          <w:pPr>
            <w:pStyle w:val="TOC2"/>
            <w:tabs>
              <w:tab w:val="left" w:pos="880"/>
              <w:tab w:val="right" w:leader="dot" w:pos="9592"/>
            </w:tabs>
            <w:rPr>
              <w:noProof/>
              <w:color w:val="auto"/>
              <w:sz w:val="22"/>
              <w:lang w:val="pl-PL"/>
            </w:rPr>
          </w:pPr>
          <w:hyperlink w:anchor="_Toc13173545" w:history="1">
            <w:r w:rsidR="00E17532" w:rsidRPr="003347ED">
              <w:rPr>
                <w:rStyle w:val="Hyperlink"/>
                <w:noProof/>
              </w:rPr>
              <w:t>4.5.</w:t>
            </w:r>
            <w:r w:rsidR="00E17532">
              <w:rPr>
                <w:noProof/>
                <w:color w:val="auto"/>
                <w:sz w:val="22"/>
                <w:lang w:val="pl-PL"/>
              </w:rPr>
              <w:tab/>
            </w:r>
            <w:r w:rsidR="00E17532" w:rsidRPr="003347ED">
              <w:rPr>
                <w:rStyle w:val="Hyperlink"/>
                <w:noProof/>
              </w:rPr>
              <w:t>Integrations</w:t>
            </w:r>
            <w:r w:rsidR="00E17532">
              <w:rPr>
                <w:noProof/>
                <w:webHidden/>
              </w:rPr>
              <w:tab/>
            </w:r>
            <w:r w:rsidR="00E17532">
              <w:rPr>
                <w:noProof/>
                <w:webHidden/>
              </w:rPr>
              <w:fldChar w:fldCharType="begin"/>
            </w:r>
            <w:r w:rsidR="00E17532">
              <w:rPr>
                <w:noProof/>
                <w:webHidden/>
              </w:rPr>
              <w:instrText xml:space="preserve"> PAGEREF _Toc13173545 \h </w:instrText>
            </w:r>
            <w:r w:rsidR="00E17532">
              <w:rPr>
                <w:noProof/>
                <w:webHidden/>
              </w:rPr>
            </w:r>
            <w:r w:rsidR="00E17532">
              <w:rPr>
                <w:noProof/>
                <w:webHidden/>
              </w:rPr>
              <w:fldChar w:fldCharType="separate"/>
            </w:r>
            <w:r w:rsidR="00E17532">
              <w:rPr>
                <w:noProof/>
                <w:webHidden/>
              </w:rPr>
              <w:t>8</w:t>
            </w:r>
            <w:r w:rsidR="00E17532">
              <w:rPr>
                <w:noProof/>
                <w:webHidden/>
              </w:rPr>
              <w:fldChar w:fldCharType="end"/>
            </w:r>
          </w:hyperlink>
        </w:p>
        <w:p w14:paraId="6AAA4E3F" w14:textId="31ECF430" w:rsidR="00E17532" w:rsidRDefault="00000000">
          <w:pPr>
            <w:pStyle w:val="TOC2"/>
            <w:tabs>
              <w:tab w:val="left" w:pos="880"/>
              <w:tab w:val="right" w:leader="dot" w:pos="9592"/>
            </w:tabs>
            <w:rPr>
              <w:noProof/>
              <w:color w:val="auto"/>
              <w:sz w:val="22"/>
              <w:lang w:val="pl-PL"/>
            </w:rPr>
          </w:pPr>
          <w:hyperlink w:anchor="_Toc13173546" w:history="1">
            <w:r w:rsidR="00E17532" w:rsidRPr="003347ED">
              <w:rPr>
                <w:rStyle w:val="Hyperlink"/>
                <w:noProof/>
              </w:rPr>
              <w:t>4.6.</w:t>
            </w:r>
            <w:r w:rsidR="00E17532">
              <w:rPr>
                <w:noProof/>
                <w:color w:val="auto"/>
                <w:sz w:val="22"/>
                <w:lang w:val="pl-PL"/>
              </w:rPr>
              <w:tab/>
            </w:r>
            <w:r w:rsidR="00E17532" w:rsidRPr="003347ED">
              <w:rPr>
                <w:rStyle w:val="Hyperlink"/>
                <w:noProof/>
              </w:rPr>
              <w:t>Notifications (mail, in app, text)</w:t>
            </w:r>
            <w:r w:rsidR="00E17532">
              <w:rPr>
                <w:noProof/>
                <w:webHidden/>
              </w:rPr>
              <w:tab/>
            </w:r>
            <w:r w:rsidR="00E17532">
              <w:rPr>
                <w:noProof/>
                <w:webHidden/>
              </w:rPr>
              <w:fldChar w:fldCharType="begin"/>
            </w:r>
            <w:r w:rsidR="00E17532">
              <w:rPr>
                <w:noProof/>
                <w:webHidden/>
              </w:rPr>
              <w:instrText xml:space="preserve"> PAGEREF _Toc13173546 \h </w:instrText>
            </w:r>
            <w:r w:rsidR="00E17532">
              <w:rPr>
                <w:noProof/>
                <w:webHidden/>
              </w:rPr>
            </w:r>
            <w:r w:rsidR="00E17532">
              <w:rPr>
                <w:noProof/>
                <w:webHidden/>
              </w:rPr>
              <w:fldChar w:fldCharType="separate"/>
            </w:r>
            <w:r w:rsidR="00E17532">
              <w:rPr>
                <w:noProof/>
                <w:webHidden/>
              </w:rPr>
              <w:t>8</w:t>
            </w:r>
            <w:r w:rsidR="00E17532">
              <w:rPr>
                <w:noProof/>
                <w:webHidden/>
              </w:rPr>
              <w:fldChar w:fldCharType="end"/>
            </w:r>
          </w:hyperlink>
        </w:p>
        <w:p w14:paraId="2288A96B" w14:textId="2AD9248B" w:rsidR="00E17532" w:rsidRDefault="00000000">
          <w:pPr>
            <w:pStyle w:val="TOC2"/>
            <w:tabs>
              <w:tab w:val="left" w:pos="880"/>
              <w:tab w:val="right" w:leader="dot" w:pos="9592"/>
            </w:tabs>
            <w:rPr>
              <w:noProof/>
              <w:color w:val="auto"/>
              <w:sz w:val="22"/>
              <w:lang w:val="pl-PL"/>
            </w:rPr>
          </w:pPr>
          <w:hyperlink w:anchor="_Toc13173547" w:history="1">
            <w:r w:rsidR="00E17532" w:rsidRPr="003347ED">
              <w:rPr>
                <w:rStyle w:val="Hyperlink"/>
                <w:noProof/>
              </w:rPr>
              <w:t>4.7.</w:t>
            </w:r>
            <w:r w:rsidR="00E17532">
              <w:rPr>
                <w:noProof/>
                <w:color w:val="auto"/>
                <w:sz w:val="22"/>
                <w:lang w:val="pl-PL"/>
              </w:rPr>
              <w:tab/>
            </w:r>
            <w:r w:rsidR="00E17532" w:rsidRPr="003347ED">
              <w:rPr>
                <w:rStyle w:val="Hyperlink"/>
                <w:noProof/>
              </w:rPr>
              <w:t>Priorities</w:t>
            </w:r>
            <w:r w:rsidR="00E17532">
              <w:rPr>
                <w:noProof/>
                <w:webHidden/>
              </w:rPr>
              <w:tab/>
            </w:r>
            <w:r w:rsidR="00E17532">
              <w:rPr>
                <w:noProof/>
                <w:webHidden/>
              </w:rPr>
              <w:fldChar w:fldCharType="begin"/>
            </w:r>
            <w:r w:rsidR="00E17532">
              <w:rPr>
                <w:noProof/>
                <w:webHidden/>
              </w:rPr>
              <w:instrText xml:space="preserve"> PAGEREF _Toc13173547 \h </w:instrText>
            </w:r>
            <w:r w:rsidR="00E17532">
              <w:rPr>
                <w:noProof/>
                <w:webHidden/>
              </w:rPr>
            </w:r>
            <w:r w:rsidR="00E17532">
              <w:rPr>
                <w:noProof/>
                <w:webHidden/>
              </w:rPr>
              <w:fldChar w:fldCharType="separate"/>
            </w:r>
            <w:r w:rsidR="00E17532">
              <w:rPr>
                <w:noProof/>
                <w:webHidden/>
              </w:rPr>
              <w:t>9</w:t>
            </w:r>
            <w:r w:rsidR="00E17532">
              <w:rPr>
                <w:noProof/>
                <w:webHidden/>
              </w:rPr>
              <w:fldChar w:fldCharType="end"/>
            </w:r>
          </w:hyperlink>
        </w:p>
        <w:p w14:paraId="6FD8423D" w14:textId="0D4122FD" w:rsidR="00E17532" w:rsidRDefault="00000000">
          <w:pPr>
            <w:pStyle w:val="TOC2"/>
            <w:tabs>
              <w:tab w:val="left" w:pos="880"/>
              <w:tab w:val="right" w:leader="dot" w:pos="9592"/>
            </w:tabs>
            <w:rPr>
              <w:noProof/>
              <w:color w:val="auto"/>
              <w:sz w:val="22"/>
              <w:lang w:val="pl-PL"/>
            </w:rPr>
          </w:pPr>
          <w:hyperlink w:anchor="_Toc13173548" w:history="1">
            <w:r w:rsidR="00E17532" w:rsidRPr="003347ED">
              <w:rPr>
                <w:rStyle w:val="Hyperlink"/>
                <w:noProof/>
              </w:rPr>
              <w:t>4.8.</w:t>
            </w:r>
            <w:r w:rsidR="00E17532">
              <w:rPr>
                <w:noProof/>
                <w:color w:val="auto"/>
                <w:sz w:val="22"/>
                <w:lang w:val="pl-PL"/>
              </w:rPr>
              <w:tab/>
            </w:r>
            <w:r w:rsidR="00E17532" w:rsidRPr="003347ED">
              <w:rPr>
                <w:rStyle w:val="Hyperlink"/>
                <w:noProof/>
              </w:rPr>
              <w:t>Out of scope</w:t>
            </w:r>
            <w:r w:rsidR="00E17532">
              <w:rPr>
                <w:noProof/>
                <w:webHidden/>
              </w:rPr>
              <w:tab/>
            </w:r>
            <w:r w:rsidR="00E17532">
              <w:rPr>
                <w:noProof/>
                <w:webHidden/>
              </w:rPr>
              <w:fldChar w:fldCharType="begin"/>
            </w:r>
            <w:r w:rsidR="00E17532">
              <w:rPr>
                <w:noProof/>
                <w:webHidden/>
              </w:rPr>
              <w:instrText xml:space="preserve"> PAGEREF _Toc13173548 \h </w:instrText>
            </w:r>
            <w:r w:rsidR="00E17532">
              <w:rPr>
                <w:noProof/>
                <w:webHidden/>
              </w:rPr>
            </w:r>
            <w:r w:rsidR="00E17532">
              <w:rPr>
                <w:noProof/>
                <w:webHidden/>
              </w:rPr>
              <w:fldChar w:fldCharType="separate"/>
            </w:r>
            <w:r w:rsidR="00E17532">
              <w:rPr>
                <w:noProof/>
                <w:webHidden/>
              </w:rPr>
              <w:t>9</w:t>
            </w:r>
            <w:r w:rsidR="00E17532">
              <w:rPr>
                <w:noProof/>
                <w:webHidden/>
              </w:rPr>
              <w:fldChar w:fldCharType="end"/>
            </w:r>
          </w:hyperlink>
        </w:p>
        <w:p w14:paraId="56720C3B" w14:textId="512426FF" w:rsidR="00E17532" w:rsidRDefault="00000000">
          <w:pPr>
            <w:pStyle w:val="TOC1"/>
            <w:rPr>
              <w:b w:val="0"/>
              <w:caps w:val="0"/>
              <w:noProof/>
              <w:sz w:val="22"/>
              <w:szCs w:val="22"/>
              <w:lang w:val="pl-PL"/>
            </w:rPr>
          </w:pPr>
          <w:hyperlink w:anchor="_Toc13173549" w:history="1">
            <w:r w:rsidR="00E17532" w:rsidRPr="003347ED">
              <w:rPr>
                <w:rStyle w:val="Hyperlink"/>
                <w:noProof/>
              </w:rPr>
              <w:t>5.</w:t>
            </w:r>
            <w:r w:rsidR="00E17532">
              <w:rPr>
                <w:b w:val="0"/>
                <w:caps w:val="0"/>
                <w:noProof/>
                <w:sz w:val="22"/>
                <w:szCs w:val="22"/>
                <w:lang w:val="pl-PL"/>
              </w:rPr>
              <w:tab/>
            </w:r>
            <w:r w:rsidR="00E17532" w:rsidRPr="003347ED">
              <w:rPr>
                <w:rStyle w:val="Hyperlink"/>
                <w:noProof/>
              </w:rPr>
              <w:t>non-functional requirements</w:t>
            </w:r>
            <w:r w:rsidR="00E17532">
              <w:rPr>
                <w:noProof/>
                <w:webHidden/>
              </w:rPr>
              <w:tab/>
            </w:r>
            <w:r w:rsidR="00E17532">
              <w:rPr>
                <w:noProof/>
                <w:webHidden/>
              </w:rPr>
              <w:fldChar w:fldCharType="begin"/>
            </w:r>
            <w:r w:rsidR="00E17532">
              <w:rPr>
                <w:noProof/>
                <w:webHidden/>
              </w:rPr>
              <w:instrText xml:space="preserve"> PAGEREF _Toc13173549 \h </w:instrText>
            </w:r>
            <w:r w:rsidR="00E17532">
              <w:rPr>
                <w:noProof/>
                <w:webHidden/>
              </w:rPr>
            </w:r>
            <w:r w:rsidR="00E17532">
              <w:rPr>
                <w:noProof/>
                <w:webHidden/>
              </w:rPr>
              <w:fldChar w:fldCharType="separate"/>
            </w:r>
            <w:r w:rsidR="00E17532">
              <w:rPr>
                <w:noProof/>
                <w:webHidden/>
              </w:rPr>
              <w:t>9</w:t>
            </w:r>
            <w:r w:rsidR="00E17532">
              <w:rPr>
                <w:noProof/>
                <w:webHidden/>
              </w:rPr>
              <w:fldChar w:fldCharType="end"/>
            </w:r>
          </w:hyperlink>
        </w:p>
        <w:p w14:paraId="704C06D3" w14:textId="093390CD" w:rsidR="00E17532" w:rsidRDefault="00000000">
          <w:pPr>
            <w:pStyle w:val="TOC2"/>
            <w:tabs>
              <w:tab w:val="left" w:pos="880"/>
              <w:tab w:val="right" w:leader="dot" w:pos="9592"/>
            </w:tabs>
            <w:rPr>
              <w:noProof/>
              <w:color w:val="auto"/>
              <w:sz w:val="22"/>
              <w:lang w:val="pl-PL"/>
            </w:rPr>
          </w:pPr>
          <w:hyperlink w:anchor="_Toc13173550" w:history="1">
            <w:r w:rsidR="00E17532" w:rsidRPr="003347ED">
              <w:rPr>
                <w:rStyle w:val="Hyperlink"/>
                <w:noProof/>
              </w:rPr>
              <w:t>5.1.</w:t>
            </w:r>
            <w:r w:rsidR="00E17532">
              <w:rPr>
                <w:noProof/>
                <w:color w:val="auto"/>
                <w:sz w:val="22"/>
                <w:lang w:val="pl-PL"/>
              </w:rPr>
              <w:tab/>
            </w:r>
            <w:r w:rsidR="00E17532" w:rsidRPr="003347ED">
              <w:rPr>
                <w:rStyle w:val="Hyperlink"/>
                <w:noProof/>
              </w:rPr>
              <w:t>Limitations</w:t>
            </w:r>
            <w:r w:rsidR="00E17532">
              <w:rPr>
                <w:noProof/>
                <w:webHidden/>
              </w:rPr>
              <w:tab/>
            </w:r>
            <w:r w:rsidR="00E17532">
              <w:rPr>
                <w:noProof/>
                <w:webHidden/>
              </w:rPr>
              <w:fldChar w:fldCharType="begin"/>
            </w:r>
            <w:r w:rsidR="00E17532">
              <w:rPr>
                <w:noProof/>
                <w:webHidden/>
              </w:rPr>
              <w:instrText xml:space="preserve"> PAGEREF _Toc13173550 \h </w:instrText>
            </w:r>
            <w:r w:rsidR="00E17532">
              <w:rPr>
                <w:noProof/>
                <w:webHidden/>
              </w:rPr>
            </w:r>
            <w:r w:rsidR="00E17532">
              <w:rPr>
                <w:noProof/>
                <w:webHidden/>
              </w:rPr>
              <w:fldChar w:fldCharType="separate"/>
            </w:r>
            <w:r w:rsidR="00E17532">
              <w:rPr>
                <w:noProof/>
                <w:webHidden/>
              </w:rPr>
              <w:t>9</w:t>
            </w:r>
            <w:r w:rsidR="00E17532">
              <w:rPr>
                <w:noProof/>
                <w:webHidden/>
              </w:rPr>
              <w:fldChar w:fldCharType="end"/>
            </w:r>
          </w:hyperlink>
        </w:p>
        <w:p w14:paraId="2FAED33A" w14:textId="35AFFEFA" w:rsidR="00E17532" w:rsidRDefault="00000000">
          <w:pPr>
            <w:pStyle w:val="TOC2"/>
            <w:tabs>
              <w:tab w:val="left" w:pos="880"/>
              <w:tab w:val="right" w:leader="dot" w:pos="9592"/>
            </w:tabs>
            <w:rPr>
              <w:noProof/>
              <w:color w:val="auto"/>
              <w:sz w:val="22"/>
              <w:lang w:val="pl-PL"/>
            </w:rPr>
          </w:pPr>
          <w:hyperlink w:anchor="_Toc13173551" w:history="1">
            <w:r w:rsidR="00E17532" w:rsidRPr="003347ED">
              <w:rPr>
                <w:rStyle w:val="Hyperlink"/>
                <w:noProof/>
              </w:rPr>
              <w:t>5.2.</w:t>
            </w:r>
            <w:r w:rsidR="00E17532">
              <w:rPr>
                <w:noProof/>
                <w:color w:val="auto"/>
                <w:sz w:val="22"/>
                <w:lang w:val="pl-PL"/>
              </w:rPr>
              <w:tab/>
            </w:r>
            <w:r w:rsidR="00E17532" w:rsidRPr="003347ED">
              <w:rPr>
                <w:rStyle w:val="Hyperlink"/>
                <w:noProof/>
              </w:rPr>
              <w:t>Security</w:t>
            </w:r>
            <w:r w:rsidR="00E17532">
              <w:rPr>
                <w:noProof/>
                <w:webHidden/>
              </w:rPr>
              <w:tab/>
            </w:r>
            <w:r w:rsidR="00E17532">
              <w:rPr>
                <w:noProof/>
                <w:webHidden/>
              </w:rPr>
              <w:fldChar w:fldCharType="begin"/>
            </w:r>
            <w:r w:rsidR="00E17532">
              <w:rPr>
                <w:noProof/>
                <w:webHidden/>
              </w:rPr>
              <w:instrText xml:space="preserve"> PAGEREF _Toc13173551 \h </w:instrText>
            </w:r>
            <w:r w:rsidR="00E17532">
              <w:rPr>
                <w:noProof/>
                <w:webHidden/>
              </w:rPr>
            </w:r>
            <w:r w:rsidR="00E17532">
              <w:rPr>
                <w:noProof/>
                <w:webHidden/>
              </w:rPr>
              <w:fldChar w:fldCharType="separate"/>
            </w:r>
            <w:r w:rsidR="00E17532">
              <w:rPr>
                <w:noProof/>
                <w:webHidden/>
              </w:rPr>
              <w:t>9</w:t>
            </w:r>
            <w:r w:rsidR="00E17532">
              <w:rPr>
                <w:noProof/>
                <w:webHidden/>
              </w:rPr>
              <w:fldChar w:fldCharType="end"/>
            </w:r>
          </w:hyperlink>
        </w:p>
        <w:p w14:paraId="60EA143C" w14:textId="3B5DFCE7" w:rsidR="00E17532" w:rsidRDefault="00000000">
          <w:pPr>
            <w:pStyle w:val="TOC2"/>
            <w:tabs>
              <w:tab w:val="left" w:pos="880"/>
              <w:tab w:val="right" w:leader="dot" w:pos="9592"/>
            </w:tabs>
            <w:rPr>
              <w:noProof/>
              <w:color w:val="auto"/>
              <w:sz w:val="22"/>
              <w:lang w:val="pl-PL"/>
            </w:rPr>
          </w:pPr>
          <w:hyperlink w:anchor="_Toc13173552" w:history="1">
            <w:r w:rsidR="00E17532" w:rsidRPr="003347ED">
              <w:rPr>
                <w:rStyle w:val="Hyperlink"/>
                <w:noProof/>
              </w:rPr>
              <w:t>5.3.</w:t>
            </w:r>
            <w:r w:rsidR="00E17532">
              <w:rPr>
                <w:noProof/>
                <w:color w:val="auto"/>
                <w:sz w:val="22"/>
                <w:lang w:val="pl-PL"/>
              </w:rPr>
              <w:tab/>
            </w:r>
            <w:r w:rsidR="00E17532" w:rsidRPr="003347ED">
              <w:rPr>
                <w:rStyle w:val="Hyperlink"/>
                <w:noProof/>
              </w:rPr>
              <w:t>Usability and accessibility</w:t>
            </w:r>
            <w:r w:rsidR="00E17532">
              <w:rPr>
                <w:noProof/>
                <w:webHidden/>
              </w:rPr>
              <w:tab/>
            </w:r>
            <w:r w:rsidR="00E17532">
              <w:rPr>
                <w:noProof/>
                <w:webHidden/>
              </w:rPr>
              <w:fldChar w:fldCharType="begin"/>
            </w:r>
            <w:r w:rsidR="00E17532">
              <w:rPr>
                <w:noProof/>
                <w:webHidden/>
              </w:rPr>
              <w:instrText xml:space="preserve"> PAGEREF _Toc13173552 \h </w:instrText>
            </w:r>
            <w:r w:rsidR="00E17532">
              <w:rPr>
                <w:noProof/>
                <w:webHidden/>
              </w:rPr>
            </w:r>
            <w:r w:rsidR="00E17532">
              <w:rPr>
                <w:noProof/>
                <w:webHidden/>
              </w:rPr>
              <w:fldChar w:fldCharType="separate"/>
            </w:r>
            <w:r w:rsidR="00E17532">
              <w:rPr>
                <w:noProof/>
                <w:webHidden/>
              </w:rPr>
              <w:t>9</w:t>
            </w:r>
            <w:r w:rsidR="00E17532">
              <w:rPr>
                <w:noProof/>
                <w:webHidden/>
              </w:rPr>
              <w:fldChar w:fldCharType="end"/>
            </w:r>
          </w:hyperlink>
        </w:p>
        <w:p w14:paraId="0F173C88" w14:textId="3DC67A0C" w:rsidR="00E17532" w:rsidRDefault="00000000">
          <w:pPr>
            <w:pStyle w:val="TOC2"/>
            <w:tabs>
              <w:tab w:val="left" w:pos="880"/>
              <w:tab w:val="right" w:leader="dot" w:pos="9592"/>
            </w:tabs>
            <w:rPr>
              <w:noProof/>
              <w:color w:val="auto"/>
              <w:sz w:val="22"/>
              <w:lang w:val="pl-PL"/>
            </w:rPr>
          </w:pPr>
          <w:hyperlink w:anchor="_Toc13173553" w:history="1">
            <w:r w:rsidR="00E17532" w:rsidRPr="003347ED">
              <w:rPr>
                <w:rStyle w:val="Hyperlink"/>
                <w:noProof/>
              </w:rPr>
              <w:t>5.4.</w:t>
            </w:r>
            <w:r w:rsidR="00E17532">
              <w:rPr>
                <w:noProof/>
                <w:color w:val="auto"/>
                <w:sz w:val="22"/>
                <w:lang w:val="pl-PL"/>
              </w:rPr>
              <w:tab/>
            </w:r>
            <w:r w:rsidR="00E17532" w:rsidRPr="003347ED">
              <w:rPr>
                <w:rStyle w:val="Hyperlink"/>
                <w:noProof/>
              </w:rPr>
              <w:t>Performance</w:t>
            </w:r>
            <w:r w:rsidR="00E17532">
              <w:rPr>
                <w:noProof/>
                <w:webHidden/>
              </w:rPr>
              <w:tab/>
            </w:r>
            <w:r w:rsidR="00E17532">
              <w:rPr>
                <w:noProof/>
                <w:webHidden/>
              </w:rPr>
              <w:fldChar w:fldCharType="begin"/>
            </w:r>
            <w:r w:rsidR="00E17532">
              <w:rPr>
                <w:noProof/>
                <w:webHidden/>
              </w:rPr>
              <w:instrText xml:space="preserve"> PAGEREF _Toc13173553 \h </w:instrText>
            </w:r>
            <w:r w:rsidR="00E17532">
              <w:rPr>
                <w:noProof/>
                <w:webHidden/>
              </w:rPr>
            </w:r>
            <w:r w:rsidR="00E17532">
              <w:rPr>
                <w:noProof/>
                <w:webHidden/>
              </w:rPr>
              <w:fldChar w:fldCharType="separate"/>
            </w:r>
            <w:r w:rsidR="00E17532">
              <w:rPr>
                <w:noProof/>
                <w:webHidden/>
              </w:rPr>
              <w:t>9</w:t>
            </w:r>
            <w:r w:rsidR="00E17532">
              <w:rPr>
                <w:noProof/>
                <w:webHidden/>
              </w:rPr>
              <w:fldChar w:fldCharType="end"/>
            </w:r>
          </w:hyperlink>
        </w:p>
        <w:p w14:paraId="0979F51E" w14:textId="037F4B9B" w:rsidR="00E17532" w:rsidRDefault="00000000">
          <w:pPr>
            <w:pStyle w:val="TOC2"/>
            <w:tabs>
              <w:tab w:val="left" w:pos="880"/>
              <w:tab w:val="right" w:leader="dot" w:pos="9592"/>
            </w:tabs>
            <w:rPr>
              <w:noProof/>
              <w:color w:val="auto"/>
              <w:sz w:val="22"/>
              <w:lang w:val="pl-PL"/>
            </w:rPr>
          </w:pPr>
          <w:hyperlink w:anchor="_Toc13173554" w:history="1">
            <w:r w:rsidR="00E17532" w:rsidRPr="003347ED">
              <w:rPr>
                <w:rStyle w:val="Hyperlink"/>
                <w:noProof/>
              </w:rPr>
              <w:t>5.5.</w:t>
            </w:r>
            <w:r w:rsidR="00E17532">
              <w:rPr>
                <w:noProof/>
                <w:color w:val="auto"/>
                <w:sz w:val="22"/>
                <w:lang w:val="pl-PL"/>
              </w:rPr>
              <w:tab/>
            </w:r>
            <w:r w:rsidR="00E17532" w:rsidRPr="003347ED">
              <w:rPr>
                <w:rStyle w:val="Hyperlink"/>
                <w:noProof/>
              </w:rPr>
              <w:t>Localisation</w:t>
            </w:r>
            <w:r w:rsidR="00E17532">
              <w:rPr>
                <w:noProof/>
                <w:webHidden/>
              </w:rPr>
              <w:tab/>
            </w:r>
            <w:r w:rsidR="00E17532">
              <w:rPr>
                <w:noProof/>
                <w:webHidden/>
              </w:rPr>
              <w:fldChar w:fldCharType="begin"/>
            </w:r>
            <w:r w:rsidR="00E17532">
              <w:rPr>
                <w:noProof/>
                <w:webHidden/>
              </w:rPr>
              <w:instrText xml:space="preserve"> PAGEREF _Toc13173554 \h </w:instrText>
            </w:r>
            <w:r w:rsidR="00E17532">
              <w:rPr>
                <w:noProof/>
                <w:webHidden/>
              </w:rPr>
            </w:r>
            <w:r w:rsidR="00E17532">
              <w:rPr>
                <w:noProof/>
                <w:webHidden/>
              </w:rPr>
              <w:fldChar w:fldCharType="separate"/>
            </w:r>
            <w:r w:rsidR="00E17532">
              <w:rPr>
                <w:noProof/>
                <w:webHidden/>
              </w:rPr>
              <w:t>9</w:t>
            </w:r>
            <w:r w:rsidR="00E17532">
              <w:rPr>
                <w:noProof/>
                <w:webHidden/>
              </w:rPr>
              <w:fldChar w:fldCharType="end"/>
            </w:r>
          </w:hyperlink>
        </w:p>
        <w:p w14:paraId="26BD2CDB" w14:textId="381DF2AC" w:rsidR="00E17532" w:rsidRDefault="00000000">
          <w:pPr>
            <w:pStyle w:val="TOC2"/>
            <w:tabs>
              <w:tab w:val="left" w:pos="880"/>
              <w:tab w:val="right" w:leader="dot" w:pos="9592"/>
            </w:tabs>
            <w:rPr>
              <w:noProof/>
              <w:color w:val="auto"/>
              <w:sz w:val="22"/>
              <w:lang w:val="pl-PL"/>
            </w:rPr>
          </w:pPr>
          <w:hyperlink w:anchor="_Toc13173555" w:history="1">
            <w:r w:rsidR="00E17532" w:rsidRPr="003347ED">
              <w:rPr>
                <w:rStyle w:val="Hyperlink"/>
                <w:noProof/>
              </w:rPr>
              <w:t>5.6.</w:t>
            </w:r>
            <w:r w:rsidR="00E17532">
              <w:rPr>
                <w:noProof/>
                <w:color w:val="auto"/>
                <w:sz w:val="22"/>
                <w:lang w:val="pl-PL"/>
              </w:rPr>
              <w:tab/>
            </w:r>
            <w:r w:rsidR="00E17532" w:rsidRPr="003347ED">
              <w:rPr>
                <w:rStyle w:val="Hyperlink"/>
                <w:noProof/>
              </w:rPr>
              <w:t>Training</w:t>
            </w:r>
            <w:r w:rsidR="00E17532">
              <w:rPr>
                <w:noProof/>
                <w:webHidden/>
              </w:rPr>
              <w:tab/>
            </w:r>
            <w:r w:rsidR="00E17532">
              <w:rPr>
                <w:noProof/>
                <w:webHidden/>
              </w:rPr>
              <w:fldChar w:fldCharType="begin"/>
            </w:r>
            <w:r w:rsidR="00E17532">
              <w:rPr>
                <w:noProof/>
                <w:webHidden/>
              </w:rPr>
              <w:instrText xml:space="preserve"> PAGEREF _Toc13173555 \h </w:instrText>
            </w:r>
            <w:r w:rsidR="00E17532">
              <w:rPr>
                <w:noProof/>
                <w:webHidden/>
              </w:rPr>
            </w:r>
            <w:r w:rsidR="00E17532">
              <w:rPr>
                <w:noProof/>
                <w:webHidden/>
              </w:rPr>
              <w:fldChar w:fldCharType="separate"/>
            </w:r>
            <w:r w:rsidR="00E17532">
              <w:rPr>
                <w:noProof/>
                <w:webHidden/>
              </w:rPr>
              <w:t>9</w:t>
            </w:r>
            <w:r w:rsidR="00E17532">
              <w:rPr>
                <w:noProof/>
                <w:webHidden/>
              </w:rPr>
              <w:fldChar w:fldCharType="end"/>
            </w:r>
          </w:hyperlink>
        </w:p>
        <w:p w14:paraId="426EA6CC" w14:textId="7227E6B1" w:rsidR="00E17532" w:rsidRDefault="00000000">
          <w:pPr>
            <w:pStyle w:val="TOC2"/>
            <w:tabs>
              <w:tab w:val="left" w:pos="880"/>
              <w:tab w:val="right" w:leader="dot" w:pos="9592"/>
            </w:tabs>
            <w:rPr>
              <w:noProof/>
              <w:color w:val="auto"/>
              <w:sz w:val="22"/>
              <w:lang w:val="pl-PL"/>
            </w:rPr>
          </w:pPr>
          <w:hyperlink w:anchor="_Toc13173556" w:history="1">
            <w:r w:rsidR="00E17532" w:rsidRPr="003347ED">
              <w:rPr>
                <w:rStyle w:val="Hyperlink"/>
                <w:noProof/>
              </w:rPr>
              <w:t>5.7.</w:t>
            </w:r>
            <w:r w:rsidR="00E17532">
              <w:rPr>
                <w:noProof/>
                <w:color w:val="auto"/>
                <w:sz w:val="22"/>
                <w:lang w:val="pl-PL"/>
              </w:rPr>
              <w:tab/>
            </w:r>
            <w:r w:rsidR="00E17532" w:rsidRPr="003347ED">
              <w:rPr>
                <w:rStyle w:val="Hyperlink"/>
                <w:noProof/>
              </w:rPr>
              <w:t>Design</w:t>
            </w:r>
            <w:r w:rsidR="00E17532">
              <w:rPr>
                <w:noProof/>
                <w:webHidden/>
              </w:rPr>
              <w:tab/>
            </w:r>
            <w:r w:rsidR="00E17532">
              <w:rPr>
                <w:noProof/>
                <w:webHidden/>
              </w:rPr>
              <w:fldChar w:fldCharType="begin"/>
            </w:r>
            <w:r w:rsidR="00E17532">
              <w:rPr>
                <w:noProof/>
                <w:webHidden/>
              </w:rPr>
              <w:instrText xml:space="preserve"> PAGEREF _Toc13173556 \h </w:instrText>
            </w:r>
            <w:r w:rsidR="00E17532">
              <w:rPr>
                <w:noProof/>
                <w:webHidden/>
              </w:rPr>
            </w:r>
            <w:r w:rsidR="00E17532">
              <w:rPr>
                <w:noProof/>
                <w:webHidden/>
              </w:rPr>
              <w:fldChar w:fldCharType="separate"/>
            </w:r>
            <w:r w:rsidR="00E17532">
              <w:rPr>
                <w:noProof/>
                <w:webHidden/>
              </w:rPr>
              <w:t>10</w:t>
            </w:r>
            <w:r w:rsidR="00E17532">
              <w:rPr>
                <w:noProof/>
                <w:webHidden/>
              </w:rPr>
              <w:fldChar w:fldCharType="end"/>
            </w:r>
          </w:hyperlink>
        </w:p>
        <w:p w14:paraId="2A01C6C3" w14:textId="69364CCD" w:rsidR="00E17532" w:rsidRDefault="00000000">
          <w:pPr>
            <w:pStyle w:val="TOC1"/>
            <w:rPr>
              <w:b w:val="0"/>
              <w:caps w:val="0"/>
              <w:noProof/>
              <w:sz w:val="22"/>
              <w:szCs w:val="22"/>
              <w:lang w:val="pl-PL"/>
            </w:rPr>
          </w:pPr>
          <w:hyperlink w:anchor="_Toc13173557" w:history="1">
            <w:r w:rsidR="00E17532" w:rsidRPr="003347ED">
              <w:rPr>
                <w:rStyle w:val="Hyperlink"/>
                <w:noProof/>
              </w:rPr>
              <w:t>6.</w:t>
            </w:r>
            <w:r w:rsidR="00E17532">
              <w:rPr>
                <w:b w:val="0"/>
                <w:caps w:val="0"/>
                <w:noProof/>
                <w:sz w:val="22"/>
                <w:szCs w:val="22"/>
                <w:lang w:val="pl-PL"/>
              </w:rPr>
              <w:tab/>
            </w:r>
            <w:r w:rsidR="00E17532" w:rsidRPr="003347ED">
              <w:rPr>
                <w:rStyle w:val="Hyperlink"/>
                <w:noProof/>
              </w:rPr>
              <w:t>technical requirements</w:t>
            </w:r>
            <w:r w:rsidR="00E17532">
              <w:rPr>
                <w:noProof/>
                <w:webHidden/>
              </w:rPr>
              <w:tab/>
            </w:r>
            <w:r w:rsidR="00E17532">
              <w:rPr>
                <w:noProof/>
                <w:webHidden/>
              </w:rPr>
              <w:fldChar w:fldCharType="begin"/>
            </w:r>
            <w:r w:rsidR="00E17532">
              <w:rPr>
                <w:noProof/>
                <w:webHidden/>
              </w:rPr>
              <w:instrText xml:space="preserve"> PAGEREF _Toc13173557 \h </w:instrText>
            </w:r>
            <w:r w:rsidR="00E17532">
              <w:rPr>
                <w:noProof/>
                <w:webHidden/>
              </w:rPr>
            </w:r>
            <w:r w:rsidR="00E17532">
              <w:rPr>
                <w:noProof/>
                <w:webHidden/>
              </w:rPr>
              <w:fldChar w:fldCharType="separate"/>
            </w:r>
            <w:r w:rsidR="00E17532">
              <w:rPr>
                <w:noProof/>
                <w:webHidden/>
              </w:rPr>
              <w:t>10</w:t>
            </w:r>
            <w:r w:rsidR="00E17532">
              <w:rPr>
                <w:noProof/>
                <w:webHidden/>
              </w:rPr>
              <w:fldChar w:fldCharType="end"/>
            </w:r>
          </w:hyperlink>
        </w:p>
        <w:p w14:paraId="2132FAD6" w14:textId="4DF27C81" w:rsidR="00E17532" w:rsidRDefault="00000000">
          <w:pPr>
            <w:pStyle w:val="TOC2"/>
            <w:tabs>
              <w:tab w:val="left" w:pos="880"/>
              <w:tab w:val="right" w:leader="dot" w:pos="9592"/>
            </w:tabs>
            <w:rPr>
              <w:noProof/>
              <w:color w:val="auto"/>
              <w:sz w:val="22"/>
              <w:lang w:val="pl-PL"/>
            </w:rPr>
          </w:pPr>
          <w:hyperlink w:anchor="_Toc13173558" w:history="1">
            <w:r w:rsidR="00E17532" w:rsidRPr="003347ED">
              <w:rPr>
                <w:rStyle w:val="Hyperlink"/>
                <w:noProof/>
              </w:rPr>
              <w:t>6.1.</w:t>
            </w:r>
            <w:r w:rsidR="00E17532">
              <w:rPr>
                <w:noProof/>
                <w:color w:val="auto"/>
                <w:sz w:val="22"/>
                <w:lang w:val="pl-PL"/>
              </w:rPr>
              <w:tab/>
            </w:r>
            <w:r w:rsidR="00E17532" w:rsidRPr="003347ED">
              <w:rPr>
                <w:rStyle w:val="Hyperlink"/>
                <w:noProof/>
              </w:rPr>
              <w:t>Technologies</w:t>
            </w:r>
            <w:r w:rsidR="00E17532">
              <w:rPr>
                <w:noProof/>
                <w:webHidden/>
              </w:rPr>
              <w:tab/>
            </w:r>
            <w:r w:rsidR="00E17532">
              <w:rPr>
                <w:noProof/>
                <w:webHidden/>
              </w:rPr>
              <w:fldChar w:fldCharType="begin"/>
            </w:r>
            <w:r w:rsidR="00E17532">
              <w:rPr>
                <w:noProof/>
                <w:webHidden/>
              </w:rPr>
              <w:instrText xml:space="preserve"> PAGEREF _Toc13173558 \h </w:instrText>
            </w:r>
            <w:r w:rsidR="00E17532">
              <w:rPr>
                <w:noProof/>
                <w:webHidden/>
              </w:rPr>
            </w:r>
            <w:r w:rsidR="00E17532">
              <w:rPr>
                <w:noProof/>
                <w:webHidden/>
              </w:rPr>
              <w:fldChar w:fldCharType="separate"/>
            </w:r>
            <w:r w:rsidR="00E17532">
              <w:rPr>
                <w:noProof/>
                <w:webHidden/>
              </w:rPr>
              <w:t>10</w:t>
            </w:r>
            <w:r w:rsidR="00E17532">
              <w:rPr>
                <w:noProof/>
                <w:webHidden/>
              </w:rPr>
              <w:fldChar w:fldCharType="end"/>
            </w:r>
          </w:hyperlink>
        </w:p>
        <w:p w14:paraId="3BCDAEF9" w14:textId="02A21771" w:rsidR="00E17532" w:rsidRDefault="00000000">
          <w:pPr>
            <w:pStyle w:val="TOC2"/>
            <w:tabs>
              <w:tab w:val="left" w:pos="880"/>
              <w:tab w:val="right" w:leader="dot" w:pos="9592"/>
            </w:tabs>
            <w:rPr>
              <w:noProof/>
              <w:color w:val="auto"/>
              <w:sz w:val="22"/>
              <w:lang w:val="pl-PL"/>
            </w:rPr>
          </w:pPr>
          <w:hyperlink w:anchor="_Toc13173559" w:history="1">
            <w:r w:rsidR="00E17532" w:rsidRPr="003347ED">
              <w:rPr>
                <w:rStyle w:val="Hyperlink"/>
                <w:noProof/>
              </w:rPr>
              <w:t>6.1.</w:t>
            </w:r>
            <w:r w:rsidR="00E17532">
              <w:rPr>
                <w:noProof/>
                <w:color w:val="auto"/>
                <w:sz w:val="22"/>
                <w:lang w:val="pl-PL"/>
              </w:rPr>
              <w:tab/>
            </w:r>
            <w:r w:rsidR="00E17532" w:rsidRPr="003347ED">
              <w:rPr>
                <w:rStyle w:val="Hyperlink"/>
                <w:noProof/>
              </w:rPr>
              <w:t>Technological requirements</w:t>
            </w:r>
            <w:r w:rsidR="00E17532">
              <w:rPr>
                <w:noProof/>
                <w:webHidden/>
              </w:rPr>
              <w:tab/>
            </w:r>
            <w:r w:rsidR="00E17532">
              <w:rPr>
                <w:noProof/>
                <w:webHidden/>
              </w:rPr>
              <w:fldChar w:fldCharType="begin"/>
            </w:r>
            <w:r w:rsidR="00E17532">
              <w:rPr>
                <w:noProof/>
                <w:webHidden/>
              </w:rPr>
              <w:instrText xml:space="preserve"> PAGEREF _Toc13173559 \h </w:instrText>
            </w:r>
            <w:r w:rsidR="00E17532">
              <w:rPr>
                <w:noProof/>
                <w:webHidden/>
              </w:rPr>
            </w:r>
            <w:r w:rsidR="00E17532">
              <w:rPr>
                <w:noProof/>
                <w:webHidden/>
              </w:rPr>
              <w:fldChar w:fldCharType="separate"/>
            </w:r>
            <w:r w:rsidR="00E17532">
              <w:rPr>
                <w:noProof/>
                <w:webHidden/>
              </w:rPr>
              <w:t>10</w:t>
            </w:r>
            <w:r w:rsidR="00E17532">
              <w:rPr>
                <w:noProof/>
                <w:webHidden/>
              </w:rPr>
              <w:fldChar w:fldCharType="end"/>
            </w:r>
          </w:hyperlink>
        </w:p>
        <w:p w14:paraId="5CBE4805" w14:textId="4DA1D112" w:rsidR="00E17532" w:rsidRDefault="00000000">
          <w:pPr>
            <w:pStyle w:val="TOC2"/>
            <w:tabs>
              <w:tab w:val="left" w:pos="880"/>
              <w:tab w:val="right" w:leader="dot" w:pos="9592"/>
            </w:tabs>
            <w:rPr>
              <w:noProof/>
              <w:color w:val="auto"/>
              <w:sz w:val="22"/>
              <w:lang w:val="pl-PL"/>
            </w:rPr>
          </w:pPr>
          <w:hyperlink w:anchor="_Toc13173560" w:history="1">
            <w:r w:rsidR="00E17532" w:rsidRPr="003347ED">
              <w:rPr>
                <w:rStyle w:val="Hyperlink"/>
                <w:noProof/>
              </w:rPr>
              <w:t>6.2.</w:t>
            </w:r>
            <w:r w:rsidR="00E17532">
              <w:rPr>
                <w:noProof/>
                <w:color w:val="auto"/>
                <w:sz w:val="22"/>
                <w:lang w:val="pl-PL"/>
              </w:rPr>
              <w:tab/>
            </w:r>
            <w:r w:rsidR="00E17532" w:rsidRPr="003347ED">
              <w:rPr>
                <w:rStyle w:val="Hyperlink"/>
                <w:noProof/>
              </w:rPr>
              <w:t>Language versions</w:t>
            </w:r>
            <w:r w:rsidR="00E17532">
              <w:rPr>
                <w:noProof/>
                <w:webHidden/>
              </w:rPr>
              <w:tab/>
            </w:r>
            <w:r w:rsidR="00E17532">
              <w:rPr>
                <w:noProof/>
                <w:webHidden/>
              </w:rPr>
              <w:fldChar w:fldCharType="begin"/>
            </w:r>
            <w:r w:rsidR="00E17532">
              <w:rPr>
                <w:noProof/>
                <w:webHidden/>
              </w:rPr>
              <w:instrText xml:space="preserve"> PAGEREF _Toc13173560 \h </w:instrText>
            </w:r>
            <w:r w:rsidR="00E17532">
              <w:rPr>
                <w:noProof/>
                <w:webHidden/>
              </w:rPr>
            </w:r>
            <w:r w:rsidR="00E17532">
              <w:rPr>
                <w:noProof/>
                <w:webHidden/>
              </w:rPr>
              <w:fldChar w:fldCharType="separate"/>
            </w:r>
            <w:r w:rsidR="00E17532">
              <w:rPr>
                <w:noProof/>
                <w:webHidden/>
              </w:rPr>
              <w:t>10</w:t>
            </w:r>
            <w:r w:rsidR="00E17532">
              <w:rPr>
                <w:noProof/>
                <w:webHidden/>
              </w:rPr>
              <w:fldChar w:fldCharType="end"/>
            </w:r>
          </w:hyperlink>
        </w:p>
        <w:p w14:paraId="0ADDBF30" w14:textId="244DF400" w:rsidR="00E17532" w:rsidRDefault="00000000">
          <w:pPr>
            <w:pStyle w:val="TOC2"/>
            <w:tabs>
              <w:tab w:val="left" w:pos="880"/>
              <w:tab w:val="right" w:leader="dot" w:pos="9592"/>
            </w:tabs>
            <w:rPr>
              <w:noProof/>
              <w:color w:val="auto"/>
              <w:sz w:val="22"/>
              <w:lang w:val="pl-PL"/>
            </w:rPr>
          </w:pPr>
          <w:hyperlink w:anchor="_Toc13173561" w:history="1">
            <w:r w:rsidR="00E17532" w:rsidRPr="003347ED">
              <w:rPr>
                <w:rStyle w:val="Hyperlink"/>
                <w:noProof/>
              </w:rPr>
              <w:t>6.3.</w:t>
            </w:r>
            <w:r w:rsidR="00E17532">
              <w:rPr>
                <w:noProof/>
                <w:color w:val="auto"/>
                <w:sz w:val="22"/>
                <w:lang w:val="pl-PL"/>
              </w:rPr>
              <w:tab/>
            </w:r>
            <w:r w:rsidR="00E17532" w:rsidRPr="003347ED">
              <w:rPr>
                <w:rStyle w:val="Hyperlink"/>
                <w:noProof/>
              </w:rPr>
              <w:t>Data migration</w:t>
            </w:r>
            <w:r w:rsidR="00E17532">
              <w:rPr>
                <w:noProof/>
                <w:webHidden/>
              </w:rPr>
              <w:tab/>
            </w:r>
            <w:r w:rsidR="00E17532">
              <w:rPr>
                <w:noProof/>
                <w:webHidden/>
              </w:rPr>
              <w:fldChar w:fldCharType="begin"/>
            </w:r>
            <w:r w:rsidR="00E17532">
              <w:rPr>
                <w:noProof/>
                <w:webHidden/>
              </w:rPr>
              <w:instrText xml:space="preserve"> PAGEREF _Toc13173561 \h </w:instrText>
            </w:r>
            <w:r w:rsidR="00E17532">
              <w:rPr>
                <w:noProof/>
                <w:webHidden/>
              </w:rPr>
            </w:r>
            <w:r w:rsidR="00E17532">
              <w:rPr>
                <w:noProof/>
                <w:webHidden/>
              </w:rPr>
              <w:fldChar w:fldCharType="separate"/>
            </w:r>
            <w:r w:rsidR="00E17532">
              <w:rPr>
                <w:noProof/>
                <w:webHidden/>
              </w:rPr>
              <w:t>10</w:t>
            </w:r>
            <w:r w:rsidR="00E17532">
              <w:rPr>
                <w:noProof/>
                <w:webHidden/>
              </w:rPr>
              <w:fldChar w:fldCharType="end"/>
            </w:r>
          </w:hyperlink>
        </w:p>
        <w:p w14:paraId="77FC3FF8" w14:textId="7E527668" w:rsidR="00E17532" w:rsidRDefault="00000000">
          <w:pPr>
            <w:pStyle w:val="TOC2"/>
            <w:tabs>
              <w:tab w:val="left" w:pos="880"/>
              <w:tab w:val="right" w:leader="dot" w:pos="9592"/>
            </w:tabs>
            <w:rPr>
              <w:noProof/>
              <w:color w:val="auto"/>
              <w:sz w:val="22"/>
              <w:lang w:val="pl-PL"/>
            </w:rPr>
          </w:pPr>
          <w:hyperlink w:anchor="_Toc13173562" w:history="1">
            <w:r w:rsidR="00E17532" w:rsidRPr="003347ED">
              <w:rPr>
                <w:rStyle w:val="Hyperlink"/>
                <w:noProof/>
              </w:rPr>
              <w:t>6.4.</w:t>
            </w:r>
            <w:r w:rsidR="00E17532">
              <w:rPr>
                <w:noProof/>
                <w:color w:val="auto"/>
                <w:sz w:val="22"/>
                <w:lang w:val="pl-PL"/>
              </w:rPr>
              <w:tab/>
            </w:r>
            <w:r w:rsidR="00E17532" w:rsidRPr="003347ED">
              <w:rPr>
                <w:rStyle w:val="Hyperlink"/>
                <w:noProof/>
              </w:rPr>
              <w:t>Integration with external systems</w:t>
            </w:r>
            <w:r w:rsidR="00E17532">
              <w:rPr>
                <w:noProof/>
                <w:webHidden/>
              </w:rPr>
              <w:tab/>
            </w:r>
            <w:r w:rsidR="00E17532">
              <w:rPr>
                <w:noProof/>
                <w:webHidden/>
              </w:rPr>
              <w:fldChar w:fldCharType="begin"/>
            </w:r>
            <w:r w:rsidR="00E17532">
              <w:rPr>
                <w:noProof/>
                <w:webHidden/>
              </w:rPr>
              <w:instrText xml:space="preserve"> PAGEREF _Toc13173562 \h </w:instrText>
            </w:r>
            <w:r w:rsidR="00E17532">
              <w:rPr>
                <w:noProof/>
                <w:webHidden/>
              </w:rPr>
            </w:r>
            <w:r w:rsidR="00E17532">
              <w:rPr>
                <w:noProof/>
                <w:webHidden/>
              </w:rPr>
              <w:fldChar w:fldCharType="separate"/>
            </w:r>
            <w:r w:rsidR="00E17532">
              <w:rPr>
                <w:noProof/>
                <w:webHidden/>
              </w:rPr>
              <w:t>10</w:t>
            </w:r>
            <w:r w:rsidR="00E17532">
              <w:rPr>
                <w:noProof/>
                <w:webHidden/>
              </w:rPr>
              <w:fldChar w:fldCharType="end"/>
            </w:r>
          </w:hyperlink>
        </w:p>
        <w:p w14:paraId="232EFB64" w14:textId="6C4E4D5E" w:rsidR="00E17532" w:rsidRDefault="00000000">
          <w:pPr>
            <w:pStyle w:val="TOC1"/>
            <w:rPr>
              <w:b w:val="0"/>
              <w:caps w:val="0"/>
              <w:noProof/>
              <w:sz w:val="22"/>
              <w:szCs w:val="22"/>
              <w:lang w:val="pl-PL"/>
            </w:rPr>
          </w:pPr>
          <w:hyperlink w:anchor="_Toc13173563" w:history="1">
            <w:r w:rsidR="00E17532" w:rsidRPr="003347ED">
              <w:rPr>
                <w:rStyle w:val="Hyperlink"/>
                <w:noProof/>
              </w:rPr>
              <w:t>7.</w:t>
            </w:r>
            <w:r w:rsidR="00E17532">
              <w:rPr>
                <w:b w:val="0"/>
                <w:caps w:val="0"/>
                <w:noProof/>
                <w:sz w:val="22"/>
                <w:szCs w:val="22"/>
                <w:lang w:val="pl-PL"/>
              </w:rPr>
              <w:tab/>
            </w:r>
            <w:r w:rsidR="00E17532" w:rsidRPr="003347ED">
              <w:rPr>
                <w:rStyle w:val="Hyperlink"/>
                <w:noProof/>
              </w:rPr>
              <w:t>Implementation requirements</w:t>
            </w:r>
            <w:r w:rsidR="00E17532">
              <w:rPr>
                <w:noProof/>
                <w:webHidden/>
              </w:rPr>
              <w:tab/>
            </w:r>
            <w:r w:rsidR="00E17532">
              <w:rPr>
                <w:noProof/>
                <w:webHidden/>
              </w:rPr>
              <w:fldChar w:fldCharType="begin"/>
            </w:r>
            <w:r w:rsidR="00E17532">
              <w:rPr>
                <w:noProof/>
                <w:webHidden/>
              </w:rPr>
              <w:instrText xml:space="preserve"> PAGEREF _Toc13173563 \h </w:instrText>
            </w:r>
            <w:r w:rsidR="00E17532">
              <w:rPr>
                <w:noProof/>
                <w:webHidden/>
              </w:rPr>
            </w:r>
            <w:r w:rsidR="00E17532">
              <w:rPr>
                <w:noProof/>
                <w:webHidden/>
              </w:rPr>
              <w:fldChar w:fldCharType="separate"/>
            </w:r>
            <w:r w:rsidR="00E17532">
              <w:rPr>
                <w:noProof/>
                <w:webHidden/>
              </w:rPr>
              <w:t>10</w:t>
            </w:r>
            <w:r w:rsidR="00E17532">
              <w:rPr>
                <w:noProof/>
                <w:webHidden/>
              </w:rPr>
              <w:fldChar w:fldCharType="end"/>
            </w:r>
          </w:hyperlink>
        </w:p>
        <w:p w14:paraId="5C6EED30" w14:textId="26CFC597" w:rsidR="00E17532" w:rsidRDefault="00000000">
          <w:pPr>
            <w:pStyle w:val="TOC2"/>
            <w:tabs>
              <w:tab w:val="left" w:pos="880"/>
              <w:tab w:val="right" w:leader="dot" w:pos="9592"/>
            </w:tabs>
            <w:rPr>
              <w:noProof/>
              <w:color w:val="auto"/>
              <w:sz w:val="22"/>
              <w:lang w:val="pl-PL"/>
            </w:rPr>
          </w:pPr>
          <w:hyperlink w:anchor="_Toc13173564" w:history="1">
            <w:r w:rsidR="00E17532" w:rsidRPr="003347ED">
              <w:rPr>
                <w:rStyle w:val="Hyperlink"/>
                <w:noProof/>
              </w:rPr>
              <w:t>7.1.</w:t>
            </w:r>
            <w:r w:rsidR="00E17532">
              <w:rPr>
                <w:noProof/>
                <w:color w:val="auto"/>
                <w:sz w:val="22"/>
                <w:lang w:val="pl-PL"/>
              </w:rPr>
              <w:tab/>
            </w:r>
            <w:r w:rsidR="00E17532" w:rsidRPr="003347ED">
              <w:rPr>
                <w:rStyle w:val="Hyperlink"/>
                <w:noProof/>
              </w:rPr>
              <w:t>Project management</w:t>
            </w:r>
            <w:r w:rsidR="00E17532">
              <w:rPr>
                <w:noProof/>
                <w:webHidden/>
              </w:rPr>
              <w:tab/>
            </w:r>
            <w:r w:rsidR="00E17532">
              <w:rPr>
                <w:noProof/>
                <w:webHidden/>
              </w:rPr>
              <w:fldChar w:fldCharType="begin"/>
            </w:r>
            <w:r w:rsidR="00E17532">
              <w:rPr>
                <w:noProof/>
                <w:webHidden/>
              </w:rPr>
              <w:instrText xml:space="preserve"> PAGEREF _Toc13173564 \h </w:instrText>
            </w:r>
            <w:r w:rsidR="00E17532">
              <w:rPr>
                <w:noProof/>
                <w:webHidden/>
              </w:rPr>
            </w:r>
            <w:r w:rsidR="00E17532">
              <w:rPr>
                <w:noProof/>
                <w:webHidden/>
              </w:rPr>
              <w:fldChar w:fldCharType="separate"/>
            </w:r>
            <w:r w:rsidR="00E17532">
              <w:rPr>
                <w:noProof/>
                <w:webHidden/>
              </w:rPr>
              <w:t>10</w:t>
            </w:r>
            <w:r w:rsidR="00E17532">
              <w:rPr>
                <w:noProof/>
                <w:webHidden/>
              </w:rPr>
              <w:fldChar w:fldCharType="end"/>
            </w:r>
          </w:hyperlink>
        </w:p>
        <w:p w14:paraId="268E3DAE" w14:textId="46973A78" w:rsidR="00E17532" w:rsidRDefault="00000000">
          <w:pPr>
            <w:pStyle w:val="TOC2"/>
            <w:tabs>
              <w:tab w:val="left" w:pos="880"/>
              <w:tab w:val="right" w:leader="dot" w:pos="9592"/>
            </w:tabs>
            <w:rPr>
              <w:noProof/>
              <w:color w:val="auto"/>
              <w:sz w:val="22"/>
              <w:lang w:val="pl-PL"/>
            </w:rPr>
          </w:pPr>
          <w:hyperlink w:anchor="_Toc13173565" w:history="1">
            <w:r w:rsidR="00E17532" w:rsidRPr="003347ED">
              <w:rPr>
                <w:rStyle w:val="Hyperlink"/>
                <w:noProof/>
              </w:rPr>
              <w:t>7.2.</w:t>
            </w:r>
            <w:r w:rsidR="00E17532">
              <w:rPr>
                <w:noProof/>
                <w:color w:val="auto"/>
                <w:sz w:val="22"/>
                <w:lang w:val="pl-PL"/>
              </w:rPr>
              <w:tab/>
            </w:r>
            <w:r w:rsidR="00E17532" w:rsidRPr="003347ED">
              <w:rPr>
                <w:rStyle w:val="Hyperlink"/>
                <w:noProof/>
              </w:rPr>
              <w:t>Development process</w:t>
            </w:r>
            <w:r w:rsidR="00E17532">
              <w:rPr>
                <w:noProof/>
                <w:webHidden/>
              </w:rPr>
              <w:tab/>
            </w:r>
            <w:r w:rsidR="00E17532">
              <w:rPr>
                <w:noProof/>
                <w:webHidden/>
              </w:rPr>
              <w:fldChar w:fldCharType="begin"/>
            </w:r>
            <w:r w:rsidR="00E17532">
              <w:rPr>
                <w:noProof/>
                <w:webHidden/>
              </w:rPr>
              <w:instrText xml:space="preserve"> PAGEREF _Toc13173565 \h </w:instrText>
            </w:r>
            <w:r w:rsidR="00E17532">
              <w:rPr>
                <w:noProof/>
                <w:webHidden/>
              </w:rPr>
            </w:r>
            <w:r w:rsidR="00E17532">
              <w:rPr>
                <w:noProof/>
                <w:webHidden/>
              </w:rPr>
              <w:fldChar w:fldCharType="separate"/>
            </w:r>
            <w:r w:rsidR="00E17532">
              <w:rPr>
                <w:noProof/>
                <w:webHidden/>
              </w:rPr>
              <w:t>10</w:t>
            </w:r>
            <w:r w:rsidR="00E17532">
              <w:rPr>
                <w:noProof/>
                <w:webHidden/>
              </w:rPr>
              <w:fldChar w:fldCharType="end"/>
            </w:r>
          </w:hyperlink>
        </w:p>
        <w:p w14:paraId="39E0FDA0" w14:textId="6159D8B2" w:rsidR="00E17532" w:rsidRDefault="00000000">
          <w:pPr>
            <w:pStyle w:val="TOC2"/>
            <w:tabs>
              <w:tab w:val="left" w:pos="880"/>
              <w:tab w:val="right" w:leader="dot" w:pos="9592"/>
            </w:tabs>
            <w:rPr>
              <w:noProof/>
              <w:color w:val="auto"/>
              <w:sz w:val="22"/>
              <w:lang w:val="pl-PL"/>
            </w:rPr>
          </w:pPr>
          <w:hyperlink w:anchor="_Toc13173566" w:history="1">
            <w:r w:rsidR="00E17532" w:rsidRPr="003347ED">
              <w:rPr>
                <w:rStyle w:val="Hyperlink"/>
                <w:noProof/>
              </w:rPr>
              <w:t>7.3.</w:t>
            </w:r>
            <w:r w:rsidR="00E17532">
              <w:rPr>
                <w:noProof/>
                <w:color w:val="auto"/>
                <w:sz w:val="22"/>
                <w:lang w:val="pl-PL"/>
              </w:rPr>
              <w:tab/>
            </w:r>
            <w:r w:rsidR="00E17532" w:rsidRPr="003347ED">
              <w:rPr>
                <w:rStyle w:val="Hyperlink"/>
                <w:noProof/>
              </w:rPr>
              <w:t>Maintenance requirements</w:t>
            </w:r>
            <w:r w:rsidR="00E17532">
              <w:rPr>
                <w:noProof/>
                <w:webHidden/>
              </w:rPr>
              <w:tab/>
            </w:r>
            <w:r w:rsidR="00E17532">
              <w:rPr>
                <w:noProof/>
                <w:webHidden/>
              </w:rPr>
              <w:fldChar w:fldCharType="begin"/>
            </w:r>
            <w:r w:rsidR="00E17532">
              <w:rPr>
                <w:noProof/>
                <w:webHidden/>
              </w:rPr>
              <w:instrText xml:space="preserve"> PAGEREF _Toc13173566 \h </w:instrText>
            </w:r>
            <w:r w:rsidR="00E17532">
              <w:rPr>
                <w:noProof/>
                <w:webHidden/>
              </w:rPr>
            </w:r>
            <w:r w:rsidR="00E17532">
              <w:rPr>
                <w:noProof/>
                <w:webHidden/>
              </w:rPr>
              <w:fldChar w:fldCharType="separate"/>
            </w:r>
            <w:r w:rsidR="00E17532">
              <w:rPr>
                <w:noProof/>
                <w:webHidden/>
              </w:rPr>
              <w:t>10</w:t>
            </w:r>
            <w:r w:rsidR="00E17532">
              <w:rPr>
                <w:noProof/>
                <w:webHidden/>
              </w:rPr>
              <w:fldChar w:fldCharType="end"/>
            </w:r>
          </w:hyperlink>
        </w:p>
        <w:p w14:paraId="076EAC8F" w14:textId="15613F10" w:rsidR="00E17532" w:rsidRDefault="00000000">
          <w:pPr>
            <w:pStyle w:val="TOC1"/>
            <w:rPr>
              <w:b w:val="0"/>
              <w:caps w:val="0"/>
              <w:noProof/>
              <w:sz w:val="22"/>
              <w:szCs w:val="22"/>
              <w:lang w:val="pl-PL"/>
            </w:rPr>
          </w:pPr>
          <w:hyperlink w:anchor="_Toc13173567" w:history="1">
            <w:r w:rsidR="00E17532" w:rsidRPr="003347ED">
              <w:rPr>
                <w:rStyle w:val="Hyperlink"/>
                <w:noProof/>
              </w:rPr>
              <w:t>8.</w:t>
            </w:r>
            <w:r w:rsidR="00E17532">
              <w:rPr>
                <w:b w:val="0"/>
                <w:caps w:val="0"/>
                <w:noProof/>
                <w:sz w:val="22"/>
                <w:szCs w:val="22"/>
                <w:lang w:val="pl-PL"/>
              </w:rPr>
              <w:tab/>
            </w:r>
            <w:r w:rsidR="00E17532" w:rsidRPr="003347ED">
              <w:rPr>
                <w:rStyle w:val="Hyperlink"/>
                <w:noProof/>
              </w:rPr>
              <w:t>ADDITIONAL INFORMATION</w:t>
            </w:r>
            <w:r w:rsidR="00E17532">
              <w:rPr>
                <w:noProof/>
                <w:webHidden/>
              </w:rPr>
              <w:tab/>
            </w:r>
            <w:r w:rsidR="00E17532">
              <w:rPr>
                <w:noProof/>
                <w:webHidden/>
              </w:rPr>
              <w:fldChar w:fldCharType="begin"/>
            </w:r>
            <w:r w:rsidR="00E17532">
              <w:rPr>
                <w:noProof/>
                <w:webHidden/>
              </w:rPr>
              <w:instrText xml:space="preserve"> PAGEREF _Toc13173567 \h </w:instrText>
            </w:r>
            <w:r w:rsidR="00E17532">
              <w:rPr>
                <w:noProof/>
                <w:webHidden/>
              </w:rPr>
            </w:r>
            <w:r w:rsidR="00E17532">
              <w:rPr>
                <w:noProof/>
                <w:webHidden/>
              </w:rPr>
              <w:fldChar w:fldCharType="separate"/>
            </w:r>
            <w:r w:rsidR="00E17532">
              <w:rPr>
                <w:noProof/>
                <w:webHidden/>
              </w:rPr>
              <w:t>11</w:t>
            </w:r>
            <w:r w:rsidR="00E17532">
              <w:rPr>
                <w:noProof/>
                <w:webHidden/>
              </w:rPr>
              <w:fldChar w:fldCharType="end"/>
            </w:r>
          </w:hyperlink>
        </w:p>
        <w:p w14:paraId="1FC605D3" w14:textId="5BC155DE" w:rsidR="00A23117" w:rsidRPr="00786328" w:rsidRDefault="008047E0" w:rsidP="00786328">
          <w:pPr>
            <w:pStyle w:val="TOCHeading"/>
            <w:numPr>
              <w:ilvl w:val="0"/>
              <w:numId w:val="0"/>
            </w:numPr>
          </w:pPr>
          <w:r>
            <w:rPr>
              <w:rStyle w:val="FP-Cover-SubjectChar"/>
              <w:color w:val="auto"/>
              <w:sz w:val="32"/>
            </w:rPr>
            <w:fldChar w:fldCharType="end"/>
          </w:r>
        </w:p>
      </w:sdtContent>
    </w:sdt>
    <w:p w14:paraId="114388BC" w14:textId="77777777" w:rsidR="00A23117" w:rsidRPr="00244999" w:rsidRDefault="00A23117">
      <w:pPr>
        <w:rPr>
          <w:rStyle w:val="FP-Heading1Znak"/>
          <w:color w:val="auto"/>
        </w:rPr>
      </w:pPr>
      <w:r w:rsidRPr="00244999">
        <w:rPr>
          <w:rStyle w:val="FP-Heading1Znak"/>
          <w:bCs w:val="0"/>
          <w:caps w:val="0"/>
          <w:color w:val="auto"/>
        </w:rPr>
        <w:br w:type="page"/>
      </w:r>
    </w:p>
    <w:p w14:paraId="20F8E39A" w14:textId="36DD6102" w:rsidR="00F205ED" w:rsidRPr="00371C76" w:rsidRDefault="00EA328F" w:rsidP="00786328">
      <w:pPr>
        <w:pStyle w:val="FP-Heading1"/>
        <w:numPr>
          <w:ilvl w:val="0"/>
          <w:numId w:val="40"/>
        </w:numPr>
        <w:rPr>
          <w:rStyle w:val="FP-Heading1Znak"/>
          <w:rFonts w:asciiTheme="minorHAnsi" w:hAnsiTheme="minorHAnsi"/>
          <w:b/>
          <w:bCs/>
          <w:caps/>
        </w:rPr>
      </w:pPr>
      <w:bookmarkStart w:id="1" w:name="_Toc12220772"/>
      <w:bookmarkStart w:id="2" w:name="_Toc12221040"/>
      <w:bookmarkStart w:id="3" w:name="_Toc13173527"/>
      <w:r w:rsidRPr="00371C76">
        <w:rPr>
          <w:rStyle w:val="FP-Heading1Znak"/>
          <w:rFonts w:asciiTheme="minorHAnsi" w:hAnsiTheme="minorHAnsi"/>
          <w:b/>
          <w:bCs/>
          <w:caps/>
        </w:rPr>
        <w:lastRenderedPageBreak/>
        <w:t>INTRODUCTION</w:t>
      </w:r>
      <w:bookmarkEnd w:id="1"/>
      <w:bookmarkEnd w:id="2"/>
      <w:bookmarkEnd w:id="3"/>
    </w:p>
    <w:p w14:paraId="4F3C16DA" w14:textId="4B886F3E" w:rsidR="001854AE" w:rsidRPr="00BB198A" w:rsidRDefault="00EA328F" w:rsidP="00786328">
      <w:pPr>
        <w:pStyle w:val="FP-Heading21"/>
      </w:pPr>
      <w:bookmarkStart w:id="4" w:name="_Toc12220773"/>
      <w:bookmarkStart w:id="5" w:name="_Toc12221041"/>
      <w:bookmarkStart w:id="6" w:name="_Toc13173528"/>
      <w:r w:rsidRPr="00BB198A">
        <w:t>C</w:t>
      </w:r>
      <w:r w:rsidR="00634CD9" w:rsidRPr="00BB198A">
        <w:t>ompany</w:t>
      </w:r>
      <w:r w:rsidRPr="00BB198A">
        <w:t xml:space="preserve"> </w:t>
      </w:r>
      <w:r w:rsidR="00634CD9" w:rsidRPr="00BB198A">
        <w:t>information</w:t>
      </w:r>
      <w:bookmarkEnd w:id="4"/>
      <w:bookmarkEnd w:id="5"/>
      <w:bookmarkEnd w:id="6"/>
    </w:p>
    <w:p w14:paraId="4C3B2D95" w14:textId="357CD134" w:rsidR="006837D1" w:rsidRPr="00FA1282" w:rsidRDefault="002F3721" w:rsidP="00FA1282">
      <w:pPr>
        <w:pStyle w:val="FP-Normal"/>
      </w:pPr>
      <w:r>
        <w:t>PT. POMI is operator of 2,035 MW (contracted) power plant at Paiton – East Java, Indonesia</w:t>
      </w:r>
      <w:r w:rsidR="00EA328F" w:rsidRPr="00FA1282">
        <w:t>.</w:t>
      </w:r>
      <w:r>
        <w:t xml:space="preserve"> Unit 3, the first highly efficient 815 MW coal-fired super critical power plant in Indonesia, started commercial operation on 27 March 2012</w:t>
      </w:r>
      <w:r w:rsidR="00EA328F" w:rsidRPr="00FA1282">
        <w:t xml:space="preserve"> </w:t>
      </w:r>
    </w:p>
    <w:p w14:paraId="243206D3" w14:textId="28AD4AAD" w:rsidR="001854AE" w:rsidRPr="00244999" w:rsidRDefault="00A70A10" w:rsidP="00786328">
      <w:pPr>
        <w:pStyle w:val="FP-Heading21"/>
      </w:pPr>
      <w:bookmarkStart w:id="7" w:name="_Toc12220774"/>
      <w:bookmarkStart w:id="8" w:name="_Toc12221042"/>
      <w:bookmarkStart w:id="9" w:name="_Toc13173529"/>
      <w:r w:rsidRPr="00244999">
        <w:t>P</w:t>
      </w:r>
      <w:r w:rsidR="00634CD9" w:rsidRPr="00244999">
        <w:t>r</w:t>
      </w:r>
      <w:r w:rsidRPr="00244999">
        <w:t>oject introduction</w:t>
      </w:r>
      <w:bookmarkEnd w:id="7"/>
      <w:bookmarkEnd w:id="8"/>
      <w:bookmarkEnd w:id="9"/>
      <w:r w:rsidRPr="00244999">
        <w:t xml:space="preserve"> </w:t>
      </w:r>
    </w:p>
    <w:p w14:paraId="08930B96" w14:textId="6C88BCF0" w:rsidR="00A70A10" w:rsidRPr="00FA1282" w:rsidRDefault="00ED6A47" w:rsidP="00FA1282">
      <w:pPr>
        <w:pStyle w:val="FP-Normal"/>
      </w:pPr>
      <w:r w:rsidRPr="00FA1282">
        <w:t>Please p</w:t>
      </w:r>
      <w:r w:rsidR="00A70A10" w:rsidRPr="00FA1282">
        <w:t>rovide a brief description of the project</w:t>
      </w:r>
      <w:r w:rsidR="003563D9" w:rsidRPr="00FA1282">
        <w:t xml:space="preserve"> and the </w:t>
      </w:r>
      <w:r w:rsidR="006C7E01">
        <w:t>software</w:t>
      </w:r>
      <w:r w:rsidR="003563D9" w:rsidRPr="00FA1282">
        <w:t xml:space="preserve"> you would like to create.  </w:t>
      </w:r>
    </w:p>
    <w:p w14:paraId="58C37978" w14:textId="47DD9BEF" w:rsidR="009351AB" w:rsidRPr="00371C76" w:rsidRDefault="00A70A10" w:rsidP="00786328">
      <w:pPr>
        <w:pStyle w:val="FP-Heading21"/>
      </w:pPr>
      <w:bookmarkStart w:id="10" w:name="_Toc12220775"/>
      <w:bookmarkStart w:id="11" w:name="_Toc12221043"/>
      <w:bookmarkStart w:id="12" w:name="_Toc13173530"/>
      <w:r w:rsidRPr="00371C76">
        <w:t>G</w:t>
      </w:r>
      <w:r w:rsidR="00634CD9" w:rsidRPr="00371C76">
        <w:t>lo</w:t>
      </w:r>
      <w:r w:rsidRPr="00371C76">
        <w:t>ssary</w:t>
      </w:r>
      <w:bookmarkEnd w:id="10"/>
      <w:bookmarkEnd w:id="11"/>
      <w:bookmarkEnd w:id="12"/>
    </w:p>
    <w:p w14:paraId="5D4F69CC" w14:textId="70ED31DD" w:rsidR="00D33A73" w:rsidRPr="00FA1282" w:rsidRDefault="00A70A10" w:rsidP="00FA1282">
      <w:pPr>
        <w:pStyle w:val="FP-Normal"/>
      </w:pPr>
      <w:r w:rsidRPr="00FA1282">
        <w:t>P</w:t>
      </w:r>
      <w:r w:rsidR="00ED6A47" w:rsidRPr="00FA1282">
        <w:t>lease p</w:t>
      </w:r>
      <w:r w:rsidRPr="00FA1282">
        <w:t xml:space="preserve">rovide an explanation of industry jargon used in the document, any words, expressions or acronyms which might be difficult to understand to people from the outside of your industry or company. </w:t>
      </w:r>
    </w:p>
    <w:p w14:paraId="4BEC6A88" w14:textId="4B8C36CE" w:rsidR="009351AB" w:rsidRPr="00371C76" w:rsidRDefault="00402C99" w:rsidP="00786328">
      <w:pPr>
        <w:pStyle w:val="FP-Heading1"/>
        <w:rPr>
          <w:rStyle w:val="FP-Heading1Znak"/>
          <w:rFonts w:asciiTheme="minorHAnsi" w:hAnsiTheme="minorHAnsi"/>
          <w:b/>
          <w:bCs/>
          <w:caps/>
        </w:rPr>
      </w:pPr>
      <w:bookmarkStart w:id="13" w:name="_Toc12220776"/>
      <w:bookmarkStart w:id="14" w:name="_Toc12221044"/>
      <w:bookmarkStart w:id="15" w:name="_Toc13173531"/>
      <w:r w:rsidRPr="00371C76">
        <w:rPr>
          <w:rStyle w:val="FP-Heading1Znak"/>
          <w:rFonts w:asciiTheme="minorHAnsi" w:hAnsiTheme="minorHAnsi"/>
          <w:b/>
          <w:bCs/>
          <w:caps/>
        </w:rPr>
        <w:lastRenderedPageBreak/>
        <w:t xml:space="preserve">PROJECT </w:t>
      </w:r>
      <w:r w:rsidR="004474D2" w:rsidRPr="00371C76">
        <w:rPr>
          <w:rStyle w:val="FP-Heading1Znak"/>
          <w:rFonts w:asciiTheme="minorHAnsi" w:hAnsiTheme="minorHAnsi"/>
          <w:b/>
          <w:bCs/>
          <w:caps/>
        </w:rPr>
        <w:t>GOALS</w:t>
      </w:r>
      <w:bookmarkEnd w:id="13"/>
      <w:bookmarkEnd w:id="14"/>
      <w:bookmarkEnd w:id="15"/>
    </w:p>
    <w:p w14:paraId="132141C0" w14:textId="46ACCC63" w:rsidR="009351AB" w:rsidRPr="006A09F0" w:rsidRDefault="00402C99" w:rsidP="00FA1282">
      <w:pPr>
        <w:pStyle w:val="FP-Normal"/>
      </w:pPr>
      <w:r w:rsidRPr="006A09F0">
        <w:t xml:space="preserve">This section provides </w:t>
      </w:r>
      <w:r w:rsidR="004474D2" w:rsidRPr="006A09F0">
        <w:t>generic information abo</w:t>
      </w:r>
      <w:r w:rsidR="00423883" w:rsidRPr="006A09F0">
        <w:t>u</w:t>
      </w:r>
      <w:r w:rsidR="004474D2" w:rsidRPr="006A09F0">
        <w:t>t the project</w:t>
      </w:r>
      <w:r w:rsidR="009351AB" w:rsidRPr="006A09F0">
        <w:t>.</w:t>
      </w:r>
    </w:p>
    <w:p w14:paraId="5AE867A9" w14:textId="60B828BD" w:rsidR="009351AB" w:rsidRPr="00244999" w:rsidRDefault="00442103" w:rsidP="00786328">
      <w:pPr>
        <w:pStyle w:val="FP-Heading21"/>
      </w:pPr>
      <w:bookmarkStart w:id="16" w:name="_Toc12220777"/>
      <w:bookmarkStart w:id="17" w:name="_Toc12221045"/>
      <w:bookmarkStart w:id="18" w:name="_Toc13173532"/>
      <w:r w:rsidRPr="00244999">
        <w:t>Aims of the project</w:t>
      </w:r>
      <w:bookmarkEnd w:id="16"/>
      <w:bookmarkEnd w:id="17"/>
      <w:bookmarkEnd w:id="18"/>
    </w:p>
    <w:p w14:paraId="76DDA2CC" w14:textId="4CAB4826" w:rsidR="004474D2" w:rsidRPr="006A09F0" w:rsidRDefault="00ED6A47" w:rsidP="00FA1282">
      <w:pPr>
        <w:pStyle w:val="FP-Normal"/>
      </w:pPr>
      <w:r w:rsidRPr="006A09F0">
        <w:t>Please d</w:t>
      </w:r>
      <w:r w:rsidR="004474D2" w:rsidRPr="006A09F0">
        <w:t xml:space="preserve">escribe project goals, what you want to accomplish and what are the expected outcomes. </w:t>
      </w:r>
      <w:r w:rsidRPr="006A09F0">
        <w:t>Please p</w:t>
      </w:r>
      <w:r w:rsidR="004474D2" w:rsidRPr="006A09F0">
        <w:t xml:space="preserve">rovide </w:t>
      </w:r>
      <w:r w:rsidR="00582AC2">
        <w:t>any KPIs for the project</w:t>
      </w:r>
      <w:r w:rsidR="00847D93">
        <w:t>,</w:t>
      </w:r>
      <w:r w:rsidR="00582AC2">
        <w:t xml:space="preserve"> if available</w:t>
      </w:r>
      <w:r w:rsidR="004474D2" w:rsidRPr="006A09F0">
        <w:t>.</w:t>
      </w:r>
    </w:p>
    <w:p w14:paraId="7751B27C" w14:textId="66D03E3F" w:rsidR="001854AE" w:rsidRPr="00244999" w:rsidRDefault="00442103" w:rsidP="00786328">
      <w:pPr>
        <w:pStyle w:val="FP-Heading21"/>
      </w:pPr>
      <w:bookmarkStart w:id="19" w:name="_Toc12220778"/>
      <w:bookmarkStart w:id="20" w:name="_Toc12221046"/>
      <w:bookmarkStart w:id="21" w:name="_Toc13173533"/>
      <w:r w:rsidRPr="00244999">
        <w:t>Project context</w:t>
      </w:r>
      <w:bookmarkEnd w:id="19"/>
      <w:bookmarkEnd w:id="20"/>
      <w:bookmarkEnd w:id="21"/>
    </w:p>
    <w:p w14:paraId="4467C1BE" w14:textId="27F9FFD6" w:rsidR="00876E6A" w:rsidRPr="006A09F0" w:rsidRDefault="00876E6A" w:rsidP="00FA1282">
      <w:pPr>
        <w:pStyle w:val="FP-Normal"/>
      </w:pPr>
      <w:r w:rsidRPr="006A09F0">
        <w:t>What is the sto</w:t>
      </w:r>
      <w:r w:rsidR="00242CFB" w:rsidRPr="006A09F0">
        <w:t>r</w:t>
      </w:r>
      <w:r w:rsidRPr="006A09F0">
        <w:t>y behind the idea</w:t>
      </w:r>
      <w:r w:rsidR="003563D9" w:rsidRPr="006A09F0">
        <w:t xml:space="preserve"> for your </w:t>
      </w:r>
      <w:r w:rsidR="006C7E01">
        <w:t>software</w:t>
      </w:r>
      <w:r w:rsidRPr="006A09F0">
        <w:t xml:space="preserve">? What purpose does </w:t>
      </w:r>
      <w:r w:rsidR="003563D9" w:rsidRPr="006A09F0">
        <w:t>it</w:t>
      </w:r>
      <w:r w:rsidRPr="006A09F0">
        <w:t xml:space="preserve"> serve? How is it placed among other initiatives in your organisation? Is it connected to any other initiatives or projects and, if so, to what extent</w:t>
      </w:r>
      <w:r w:rsidR="00B10EB7">
        <w:t>?</w:t>
      </w:r>
    </w:p>
    <w:p w14:paraId="52C6A784" w14:textId="6F78CE2C" w:rsidR="001854AE" w:rsidRPr="00244999" w:rsidRDefault="00442103" w:rsidP="00786328">
      <w:pPr>
        <w:pStyle w:val="FP-Heading21"/>
      </w:pPr>
      <w:bookmarkStart w:id="22" w:name="_Toc12220779"/>
      <w:bookmarkStart w:id="23" w:name="_Toc12221047"/>
      <w:bookmarkStart w:id="24" w:name="_Toc13173534"/>
      <w:r w:rsidRPr="00244999">
        <w:t>Previous activities</w:t>
      </w:r>
      <w:bookmarkEnd w:id="22"/>
      <w:bookmarkEnd w:id="23"/>
      <w:bookmarkEnd w:id="24"/>
    </w:p>
    <w:p w14:paraId="45E72919" w14:textId="1B042BB5" w:rsidR="00242CFB" w:rsidRPr="006A09F0" w:rsidRDefault="00ED6A47" w:rsidP="00FA1282">
      <w:pPr>
        <w:pStyle w:val="FP-Normal"/>
      </w:pPr>
      <w:r w:rsidRPr="006A09F0">
        <w:t>Please l</w:t>
      </w:r>
      <w:r w:rsidR="00242CFB" w:rsidRPr="006A09F0">
        <w:t>ist and describe any project activities undertaken so far. What is their status?</w:t>
      </w:r>
    </w:p>
    <w:p w14:paraId="724DEEA3" w14:textId="3BF86E77" w:rsidR="009351AB" w:rsidRPr="00244999" w:rsidRDefault="00442103" w:rsidP="00786328">
      <w:pPr>
        <w:pStyle w:val="FP-Heading21"/>
      </w:pPr>
      <w:bookmarkStart w:id="25" w:name="_Toc12220780"/>
      <w:bookmarkStart w:id="26" w:name="_Toc12221048"/>
      <w:bookmarkStart w:id="27" w:name="_Toc13173535"/>
      <w:r w:rsidRPr="00244999">
        <w:t>Timeline</w:t>
      </w:r>
      <w:bookmarkEnd w:id="25"/>
      <w:bookmarkEnd w:id="26"/>
      <w:bookmarkEnd w:id="27"/>
    </w:p>
    <w:p w14:paraId="4612C3EE" w14:textId="71AA9F1C" w:rsidR="00242CFB" w:rsidRPr="006A09F0" w:rsidRDefault="00242CFB" w:rsidP="00FA1282">
      <w:pPr>
        <w:pStyle w:val="FP-Normal"/>
      </w:pPr>
      <w:r w:rsidRPr="006A09F0">
        <w:t xml:space="preserve">What are your requirements in terms of delivery date? Should the </w:t>
      </w:r>
      <w:r w:rsidR="007A107D">
        <w:t>software</w:t>
      </w:r>
      <w:r w:rsidRPr="006A09F0">
        <w:t xml:space="preserve"> be delivered complete in one go or in iterations?</w:t>
      </w:r>
      <w:r w:rsidR="0098528E" w:rsidRPr="006A09F0">
        <w:t xml:space="preserve"> Do you have an existing plan? Are the deadlines provided approximate or non-extendable? </w:t>
      </w:r>
    </w:p>
    <w:p w14:paraId="453564CF" w14:textId="310445F7" w:rsidR="001854AE" w:rsidRPr="00244999" w:rsidRDefault="00442103" w:rsidP="00786328">
      <w:pPr>
        <w:pStyle w:val="FP-Heading21"/>
      </w:pPr>
      <w:bookmarkStart w:id="28" w:name="_Toc12220781"/>
      <w:bookmarkStart w:id="29" w:name="_Toc12221049"/>
      <w:bookmarkStart w:id="30" w:name="_Toc13173536"/>
      <w:r w:rsidRPr="00244999">
        <w:t>Budget</w:t>
      </w:r>
      <w:bookmarkEnd w:id="28"/>
      <w:bookmarkEnd w:id="29"/>
      <w:bookmarkEnd w:id="30"/>
    </w:p>
    <w:p w14:paraId="0BF10327" w14:textId="24F45758" w:rsidR="001854AE" w:rsidRPr="006A09F0" w:rsidRDefault="008B7954" w:rsidP="00FA1282">
      <w:pPr>
        <w:pStyle w:val="FP-Normal"/>
      </w:pPr>
      <w:r>
        <w:t>Please</w:t>
      </w:r>
      <w:r w:rsidR="00F937AC" w:rsidRPr="006A09F0">
        <w:t xml:space="preserve"> roughly outline the </w:t>
      </w:r>
      <w:r w:rsidR="000D6CE5" w:rsidRPr="006A09F0">
        <w:t xml:space="preserve">budget </w:t>
      </w:r>
      <w:r w:rsidR="00B10EB7">
        <w:t xml:space="preserve">that </w:t>
      </w:r>
      <w:r w:rsidR="00D568A4">
        <w:t>your potential supplier</w:t>
      </w:r>
      <w:r w:rsidR="00F937AC" w:rsidRPr="006A09F0">
        <w:t xml:space="preserve"> </w:t>
      </w:r>
      <w:r w:rsidR="000D6CE5" w:rsidRPr="006A09F0">
        <w:t>could expect to work with to complete this project</w:t>
      </w:r>
      <w:r>
        <w:t>.</w:t>
      </w:r>
    </w:p>
    <w:p w14:paraId="760E8C7A" w14:textId="2A93C48B" w:rsidR="009351AB" w:rsidRPr="00371C76" w:rsidRDefault="00374BCD" w:rsidP="00786328">
      <w:pPr>
        <w:pStyle w:val="FP-Heading1"/>
      </w:pPr>
      <w:bookmarkStart w:id="31" w:name="_Toc12220782"/>
      <w:bookmarkStart w:id="32" w:name="_Toc12221050"/>
      <w:bookmarkStart w:id="33" w:name="_Toc13173537"/>
      <w:r w:rsidRPr="00371C76">
        <w:lastRenderedPageBreak/>
        <w:t>users</w:t>
      </w:r>
      <w:bookmarkEnd w:id="31"/>
      <w:bookmarkEnd w:id="32"/>
      <w:bookmarkEnd w:id="33"/>
    </w:p>
    <w:p w14:paraId="0F6B6D39" w14:textId="3F0F5057" w:rsidR="00CB0FBD" w:rsidRPr="006A09F0" w:rsidRDefault="00374BCD" w:rsidP="00FA1282">
      <w:pPr>
        <w:pStyle w:val="FP-Normal"/>
      </w:pPr>
      <w:r w:rsidRPr="006A09F0">
        <w:t xml:space="preserve">How would you describe the users of </w:t>
      </w:r>
      <w:r w:rsidR="007A107D">
        <w:t>the new software</w:t>
      </w:r>
      <w:r w:rsidRPr="006A09F0">
        <w:t>? What is important for the</w:t>
      </w:r>
      <w:r w:rsidR="00F937AC" w:rsidRPr="006A09F0">
        <w:t>m</w:t>
      </w:r>
      <w:r w:rsidRPr="006A09F0">
        <w:t xml:space="preserve">, what are their needs and problems? </w:t>
      </w:r>
    </w:p>
    <w:p w14:paraId="12EBCCE3" w14:textId="1AE3E699" w:rsidR="00374BCD" w:rsidRPr="00244999" w:rsidRDefault="00442103" w:rsidP="00786328">
      <w:pPr>
        <w:pStyle w:val="FP-Heading21"/>
      </w:pPr>
      <w:bookmarkStart w:id="34" w:name="_Toc12220783"/>
      <w:bookmarkStart w:id="35" w:name="_Toc12221051"/>
      <w:bookmarkStart w:id="36" w:name="_Toc13173538"/>
      <w:r w:rsidRPr="00244999">
        <w:t>User groups / System’s Actors</w:t>
      </w:r>
      <w:bookmarkEnd w:id="34"/>
      <w:bookmarkEnd w:id="35"/>
      <w:bookmarkEnd w:id="36"/>
      <w:r w:rsidRPr="00244999">
        <w:t xml:space="preserve"> </w:t>
      </w:r>
    </w:p>
    <w:p w14:paraId="7B1FDEBA" w14:textId="4E01C89E" w:rsidR="00374BCD" w:rsidRPr="006A09F0" w:rsidRDefault="00F937AC" w:rsidP="00FA1282">
      <w:pPr>
        <w:pStyle w:val="FP-Normal"/>
      </w:pPr>
      <w:r w:rsidRPr="006A09F0">
        <w:t>Please l</w:t>
      </w:r>
      <w:r w:rsidR="00374BCD" w:rsidRPr="006A09F0">
        <w:t xml:space="preserve">ist and describe groups of users who will utilise </w:t>
      </w:r>
      <w:r w:rsidR="007A107D">
        <w:t>your</w:t>
      </w:r>
      <w:r w:rsidR="00374BCD" w:rsidRPr="006A09F0">
        <w:t xml:space="preserve"> </w:t>
      </w:r>
      <w:r w:rsidR="007A107D">
        <w:t>software</w:t>
      </w:r>
      <w:r w:rsidR="00374BCD" w:rsidRPr="006A09F0">
        <w:t xml:space="preserve">.  </w:t>
      </w:r>
    </w:p>
    <w:p w14:paraId="46F93198" w14:textId="65151C75" w:rsidR="00CB0FBD" w:rsidRPr="00244999" w:rsidRDefault="00442103" w:rsidP="00786328">
      <w:pPr>
        <w:pStyle w:val="FP-Heading21"/>
      </w:pPr>
      <w:bookmarkStart w:id="37" w:name="_Toc12220784"/>
      <w:bookmarkStart w:id="38" w:name="_Toc12221052"/>
      <w:bookmarkStart w:id="39" w:name="_Toc13173539"/>
      <w:r w:rsidRPr="00244999">
        <w:t>Permissions</w:t>
      </w:r>
      <w:bookmarkEnd w:id="37"/>
      <w:bookmarkEnd w:id="38"/>
      <w:bookmarkEnd w:id="39"/>
    </w:p>
    <w:p w14:paraId="0DAB21DF" w14:textId="56C79F7E" w:rsidR="00932ABA" w:rsidRDefault="006E0699" w:rsidP="00FA1282">
      <w:pPr>
        <w:pStyle w:val="FP-Normal"/>
      </w:pPr>
      <w:r w:rsidRPr="006A09F0">
        <w:t xml:space="preserve">What model of permissions (including permissions for the user, user groups and others) should be used when designing the </w:t>
      </w:r>
      <w:r w:rsidR="00D5666A">
        <w:t>software</w:t>
      </w:r>
      <w:r w:rsidRPr="006A09F0">
        <w:t xml:space="preserve">? Will the permissions be granted automatically by the </w:t>
      </w:r>
      <w:r w:rsidR="00D5666A">
        <w:t>software</w:t>
      </w:r>
      <w:r w:rsidRPr="006A09F0">
        <w:t xml:space="preserve"> or by the administrator each time?</w:t>
      </w:r>
    </w:p>
    <w:p w14:paraId="703AAC17" w14:textId="77777777" w:rsidR="00B97739" w:rsidRPr="006A09F0" w:rsidRDefault="00B97739" w:rsidP="00FA1282">
      <w:pPr>
        <w:pStyle w:val="FP-Normal"/>
      </w:pPr>
    </w:p>
    <w:p w14:paraId="180D720E" w14:textId="2565822D" w:rsidR="00A23117" w:rsidRPr="00371C76" w:rsidRDefault="00A23117" w:rsidP="00371C76">
      <w:pPr>
        <w:pStyle w:val="FP-Heading1"/>
        <w:rPr>
          <w:rStyle w:val="FP-NormalChar"/>
        </w:rPr>
      </w:pPr>
      <w:bookmarkStart w:id="40" w:name="_Toc12220785"/>
      <w:bookmarkStart w:id="41" w:name="_Toc12221053"/>
      <w:bookmarkStart w:id="42" w:name="_Toc13173540"/>
      <w:r w:rsidRPr="00371C76">
        <w:rPr>
          <w:rStyle w:val="FP-NormalChar"/>
        </w:rPr>
        <w:lastRenderedPageBreak/>
        <w:t>fun</w:t>
      </w:r>
      <w:r w:rsidR="00767B50" w:rsidRPr="00371C76">
        <w:rPr>
          <w:rStyle w:val="FP-NormalChar"/>
        </w:rPr>
        <w:t>cti</w:t>
      </w:r>
      <w:r w:rsidRPr="00371C76">
        <w:rPr>
          <w:rStyle w:val="FP-NormalChar"/>
        </w:rPr>
        <w:t>onal</w:t>
      </w:r>
      <w:r w:rsidR="00767B50" w:rsidRPr="00371C76">
        <w:rPr>
          <w:rStyle w:val="FP-NormalChar"/>
        </w:rPr>
        <w:t xml:space="preserve"> r</w:t>
      </w:r>
      <w:r w:rsidRPr="00371C76">
        <w:rPr>
          <w:rStyle w:val="FP-NormalChar"/>
        </w:rPr>
        <w:t>e</w:t>
      </w:r>
      <w:r w:rsidR="00767B50" w:rsidRPr="00371C76">
        <w:rPr>
          <w:rStyle w:val="FP-NormalChar"/>
        </w:rPr>
        <w:t>quirements</w:t>
      </w:r>
      <w:bookmarkEnd w:id="40"/>
      <w:bookmarkEnd w:id="41"/>
      <w:bookmarkEnd w:id="42"/>
    </w:p>
    <w:p w14:paraId="2D16048E" w14:textId="08DDC3EA" w:rsidR="00A23117" w:rsidRPr="00FA1282" w:rsidRDefault="00A831D9" w:rsidP="00FA1282">
      <w:pPr>
        <w:pStyle w:val="FP-Normal"/>
      </w:pPr>
      <w:r w:rsidRPr="00FA1282">
        <w:t xml:space="preserve">This section provides information on all known </w:t>
      </w:r>
      <w:r w:rsidR="00C01CB1">
        <w:t>software</w:t>
      </w:r>
      <w:r w:rsidRPr="00FA1282">
        <w:t xml:space="preserve"> functions and outcomes of its use.</w:t>
      </w:r>
    </w:p>
    <w:p w14:paraId="02E9FCCD" w14:textId="54F62B75" w:rsidR="00A23117" w:rsidRPr="00BB198A" w:rsidRDefault="00F92742" w:rsidP="00BB198A">
      <w:pPr>
        <w:pStyle w:val="FP-Heading21"/>
        <w:rPr>
          <w:rStyle w:val="FP-NormalChar"/>
        </w:rPr>
      </w:pPr>
      <w:bookmarkStart w:id="43" w:name="_Toc12220786"/>
      <w:bookmarkStart w:id="44" w:name="_Toc12221054"/>
      <w:bookmarkStart w:id="45" w:name="_Toc13173541"/>
      <w:r w:rsidRPr="00BB198A">
        <w:rPr>
          <w:rStyle w:val="FP-NormalChar"/>
        </w:rPr>
        <w:t>B</w:t>
      </w:r>
      <w:r w:rsidR="00A831D9" w:rsidRPr="00BB198A">
        <w:rPr>
          <w:rStyle w:val="FP-NormalChar"/>
        </w:rPr>
        <w:t>usiness process</w:t>
      </w:r>
      <w:bookmarkEnd w:id="43"/>
      <w:bookmarkEnd w:id="44"/>
      <w:bookmarkEnd w:id="45"/>
    </w:p>
    <w:p w14:paraId="64BBF1A0" w14:textId="29F95606" w:rsidR="00A23117" w:rsidRPr="00FA1282" w:rsidRDefault="00B45E40" w:rsidP="00FA1282">
      <w:pPr>
        <w:pStyle w:val="FP-Normal"/>
      </w:pPr>
      <w:r w:rsidRPr="00FA1282">
        <w:t>Please d</w:t>
      </w:r>
      <w:r w:rsidR="00A831D9" w:rsidRPr="00FA1282">
        <w:t>escribe or present graphically steps to take</w:t>
      </w:r>
      <w:r w:rsidR="00DB3710" w:rsidRPr="00FA1282">
        <w:t xml:space="preserve"> </w:t>
      </w:r>
      <w:r w:rsidR="00A831D9" w:rsidRPr="00FA1282">
        <w:t xml:space="preserve">to achieve </w:t>
      </w:r>
      <w:r w:rsidR="00D819B2" w:rsidRPr="00FA1282">
        <w:t xml:space="preserve">the </w:t>
      </w:r>
      <w:r w:rsidR="00A831D9" w:rsidRPr="00FA1282">
        <w:t>required business goal. For example:</w:t>
      </w:r>
    </w:p>
    <w:p w14:paraId="5D479B2D" w14:textId="7224CC4D" w:rsidR="00DB3710" w:rsidRPr="00244999" w:rsidRDefault="00D96B1C" w:rsidP="00A23117">
      <w:pPr>
        <w:pStyle w:val="FP-Normal"/>
      </w:pPr>
      <w:r>
        <w:rPr>
          <w:noProof/>
        </w:rPr>
        <w:drawing>
          <wp:inline distT="0" distB="0" distL="0" distR="0" wp14:anchorId="47E366DC" wp14:editId="2D57523E">
            <wp:extent cx="6556055" cy="3457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56055" cy="3457575"/>
                    </a:xfrm>
                    <a:prstGeom prst="rect">
                      <a:avLst/>
                    </a:prstGeom>
                    <a:noFill/>
                    <a:ln>
                      <a:noFill/>
                    </a:ln>
                  </pic:spPr>
                </pic:pic>
              </a:graphicData>
            </a:graphic>
          </wp:inline>
        </w:drawing>
      </w:r>
    </w:p>
    <w:p w14:paraId="659408CE" w14:textId="38668E06" w:rsidR="00A23117" w:rsidRPr="00A21253" w:rsidRDefault="003F650D" w:rsidP="00A21253">
      <w:pPr>
        <w:pStyle w:val="FP-Heading21"/>
        <w:rPr>
          <w:rStyle w:val="FP-NormalChar"/>
        </w:rPr>
      </w:pPr>
      <w:bookmarkStart w:id="46" w:name="_Toc12220787"/>
      <w:bookmarkStart w:id="47" w:name="_Toc12221055"/>
      <w:bookmarkStart w:id="48" w:name="_Toc13173542"/>
      <w:r w:rsidRPr="00A21253">
        <w:rPr>
          <w:rStyle w:val="FP-NormalChar"/>
        </w:rPr>
        <w:t xml:space="preserve">Use cases </w:t>
      </w:r>
      <w:r w:rsidR="00A23117" w:rsidRPr="00A21253">
        <w:rPr>
          <w:rStyle w:val="FP-NormalChar"/>
        </w:rPr>
        <w:t xml:space="preserve">– </w:t>
      </w:r>
      <w:r w:rsidRPr="00A21253">
        <w:rPr>
          <w:rStyle w:val="FP-NormalChar"/>
        </w:rPr>
        <w:t>user functionalities</w:t>
      </w:r>
      <w:bookmarkEnd w:id="46"/>
      <w:bookmarkEnd w:id="47"/>
      <w:bookmarkEnd w:id="48"/>
      <w:r w:rsidR="00730B25" w:rsidRPr="00A21253">
        <w:rPr>
          <w:rStyle w:val="FP-NormalChar"/>
        </w:rPr>
        <w:t xml:space="preserve"> </w:t>
      </w:r>
    </w:p>
    <w:p w14:paraId="011B6773" w14:textId="023A617E" w:rsidR="00702A5F" w:rsidRPr="00FA1282" w:rsidRDefault="00702A5F" w:rsidP="00FA1282">
      <w:pPr>
        <w:pStyle w:val="FP-Normal"/>
      </w:pPr>
      <w:r w:rsidRPr="00FA1282">
        <w:t>For every user group</w:t>
      </w:r>
      <w:r w:rsidR="00E92D8C" w:rsidRPr="00FA1282">
        <w:t>, please</w:t>
      </w:r>
      <w:r w:rsidRPr="00FA1282">
        <w:t xml:space="preserve"> define or present graphically the actions they will perform in the </w:t>
      </w:r>
      <w:r w:rsidR="00C01CB1">
        <w:t>software</w:t>
      </w:r>
      <w:r w:rsidRPr="00FA1282">
        <w:t>. For example:</w:t>
      </w:r>
    </w:p>
    <w:p w14:paraId="748143D9" w14:textId="055DADB8" w:rsidR="00DB3710" w:rsidRPr="00244999" w:rsidRDefault="00D96B1C" w:rsidP="00DB3710">
      <w:pPr>
        <w:pStyle w:val="FP-Normal"/>
        <w:jc w:val="center"/>
      </w:pPr>
      <w:r>
        <w:rPr>
          <w:noProof/>
        </w:rPr>
        <w:lastRenderedPageBreak/>
        <w:drawing>
          <wp:inline distT="0" distB="0" distL="0" distR="0" wp14:anchorId="4431E508" wp14:editId="4F52BE0F">
            <wp:extent cx="4049659" cy="421957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9111" cy="4239843"/>
                    </a:xfrm>
                    <a:prstGeom prst="rect">
                      <a:avLst/>
                    </a:prstGeom>
                    <a:noFill/>
                    <a:ln>
                      <a:noFill/>
                    </a:ln>
                  </pic:spPr>
                </pic:pic>
              </a:graphicData>
            </a:graphic>
          </wp:inline>
        </w:drawing>
      </w:r>
    </w:p>
    <w:p w14:paraId="2C178142" w14:textId="77777777" w:rsidR="00DB3710" w:rsidRPr="00A21253" w:rsidRDefault="00DB3710" w:rsidP="00A21253">
      <w:pPr>
        <w:pStyle w:val="FP-Heading21"/>
        <w:rPr>
          <w:rStyle w:val="FP-NormalChar"/>
        </w:rPr>
      </w:pPr>
      <w:bookmarkStart w:id="49" w:name="_Toc12220788"/>
      <w:bookmarkStart w:id="50" w:name="_Toc12221056"/>
      <w:bookmarkStart w:id="51" w:name="_Toc13173543"/>
      <w:r w:rsidRPr="00A21253">
        <w:rPr>
          <w:rStyle w:val="FP-NormalChar"/>
        </w:rPr>
        <w:t>Back office</w:t>
      </w:r>
      <w:bookmarkEnd w:id="49"/>
      <w:bookmarkEnd w:id="50"/>
      <w:bookmarkEnd w:id="51"/>
    </w:p>
    <w:p w14:paraId="597D0436" w14:textId="4CC33BB8" w:rsidR="00DB3710" w:rsidRPr="006A09F0" w:rsidRDefault="00B97739" w:rsidP="006A09F0">
      <w:pPr>
        <w:pStyle w:val="FP-Normal"/>
      </w:pPr>
      <w:r w:rsidRPr="006A09F0">
        <w:t>Please d</w:t>
      </w:r>
      <w:r w:rsidR="00EC055D" w:rsidRPr="006A09F0">
        <w:t xml:space="preserve">escribe additional functionalities which should be available for </w:t>
      </w:r>
      <w:r w:rsidR="00C01CB1">
        <w:t>the</w:t>
      </w:r>
      <w:r w:rsidR="00EC055D" w:rsidRPr="006A09F0">
        <w:t xml:space="preserve"> administrator. </w:t>
      </w:r>
    </w:p>
    <w:p w14:paraId="7B22B9DA" w14:textId="0C8C166E" w:rsidR="00A23117" w:rsidRPr="00BB198A" w:rsidRDefault="00A23117" w:rsidP="00BB198A">
      <w:pPr>
        <w:pStyle w:val="FP-Heading21"/>
        <w:rPr>
          <w:rStyle w:val="FP-NormalChar"/>
        </w:rPr>
      </w:pPr>
      <w:bookmarkStart w:id="52" w:name="_Toc12220789"/>
      <w:bookmarkStart w:id="53" w:name="_Toc12221057"/>
      <w:bookmarkStart w:id="54" w:name="_Toc13173544"/>
      <w:r w:rsidRPr="00BB198A">
        <w:rPr>
          <w:rStyle w:val="FP-NormalChar"/>
        </w:rPr>
        <w:t>R</w:t>
      </w:r>
      <w:r w:rsidR="00AC56B6" w:rsidRPr="00BB198A">
        <w:rPr>
          <w:rStyle w:val="FP-NormalChar"/>
        </w:rPr>
        <w:t>e</w:t>
      </w:r>
      <w:r w:rsidRPr="00BB198A">
        <w:rPr>
          <w:rStyle w:val="FP-NormalChar"/>
        </w:rPr>
        <w:t>port</w:t>
      </w:r>
      <w:r w:rsidR="00AC56B6" w:rsidRPr="00BB198A">
        <w:rPr>
          <w:rStyle w:val="FP-NormalChar"/>
        </w:rPr>
        <w:t>s</w:t>
      </w:r>
      <w:bookmarkEnd w:id="52"/>
      <w:bookmarkEnd w:id="53"/>
      <w:bookmarkEnd w:id="54"/>
    </w:p>
    <w:p w14:paraId="7908A39F" w14:textId="2E95E4A9" w:rsidR="00334B7C" w:rsidRPr="006A09F0" w:rsidRDefault="00E92D8C" w:rsidP="006A09F0">
      <w:pPr>
        <w:pStyle w:val="FP-Normal"/>
      </w:pPr>
      <w:r w:rsidRPr="006A09F0">
        <w:t xml:space="preserve">This </w:t>
      </w:r>
      <w:r w:rsidR="00B97739" w:rsidRPr="006A09F0">
        <w:t>point</w:t>
      </w:r>
      <w:r w:rsidRPr="006A09F0">
        <w:t xml:space="preserve"> covers i</w:t>
      </w:r>
      <w:r w:rsidR="00334B7C" w:rsidRPr="006A09F0">
        <w:t>nforma</w:t>
      </w:r>
      <w:r w:rsidR="00AC56B6" w:rsidRPr="006A09F0">
        <w:t xml:space="preserve">tion about required data in the </w:t>
      </w:r>
      <w:r w:rsidR="00305F8D" w:rsidRPr="006A09F0">
        <w:t>form</w:t>
      </w:r>
      <w:r w:rsidR="00AC56B6" w:rsidRPr="006A09F0">
        <w:t xml:space="preserve"> of reports, </w:t>
      </w:r>
      <w:r w:rsidR="00242474" w:rsidRPr="006A09F0">
        <w:t>statistics</w:t>
      </w:r>
      <w:r w:rsidR="00AC56B6" w:rsidRPr="006A09F0">
        <w:t xml:space="preserve"> or other forms of data aggregation </w:t>
      </w:r>
      <w:r w:rsidR="00252DD8">
        <w:t>and</w:t>
      </w:r>
      <w:r w:rsidR="00AC56B6" w:rsidRPr="006A09F0">
        <w:t xml:space="preserve"> presentation.</w:t>
      </w:r>
    </w:p>
    <w:p w14:paraId="15FBE35B" w14:textId="61D31885" w:rsidR="0082542F" w:rsidRPr="006A09F0" w:rsidRDefault="00E92D8C" w:rsidP="006A09F0">
      <w:pPr>
        <w:pStyle w:val="FP-Normal"/>
      </w:pPr>
      <w:r w:rsidRPr="006A09F0">
        <w:t>Please d</w:t>
      </w:r>
      <w:r w:rsidR="00B84DCE" w:rsidRPr="006A09F0">
        <w:t xml:space="preserve">escribe reports </w:t>
      </w:r>
      <w:r w:rsidRPr="006A09F0">
        <w:t xml:space="preserve">which </w:t>
      </w:r>
      <w:r w:rsidR="00B84DCE" w:rsidRPr="006A09F0">
        <w:t xml:space="preserve">are required from </w:t>
      </w:r>
      <w:r w:rsidR="00270D35">
        <w:t>your software</w:t>
      </w:r>
      <w:r w:rsidR="00B84DCE" w:rsidRPr="006A09F0">
        <w:t xml:space="preserve">. </w:t>
      </w:r>
      <w:proofErr w:type="gramStart"/>
      <w:r w:rsidR="00B84DCE" w:rsidRPr="006A09F0">
        <w:t xml:space="preserve">In particular </w:t>
      </w:r>
      <w:r w:rsidRPr="006A09F0">
        <w:t>please</w:t>
      </w:r>
      <w:proofErr w:type="gramEnd"/>
      <w:r w:rsidRPr="006A09F0">
        <w:t xml:space="preserve"> </w:t>
      </w:r>
      <w:r w:rsidR="00B84DCE" w:rsidRPr="006A09F0">
        <w:t xml:space="preserve">consider what data should be included in each of them and whether data grouping or summing is required. </w:t>
      </w:r>
      <w:r w:rsidRPr="006A09F0">
        <w:t>Please also d</w:t>
      </w:r>
      <w:r w:rsidR="00B84DCE" w:rsidRPr="006A09F0">
        <w:t xml:space="preserve">efine the expected form of reports – only shown in the </w:t>
      </w:r>
      <w:r w:rsidR="00F20382">
        <w:t>program</w:t>
      </w:r>
      <w:r w:rsidR="00B84DCE" w:rsidRPr="006A09F0">
        <w:t xml:space="preserve"> or exportable and non-editable/ editable (e.g. as a pdf/ Excel file). If possible,</w:t>
      </w:r>
      <w:r w:rsidRPr="006A09F0">
        <w:t xml:space="preserve"> please</w:t>
      </w:r>
      <w:r w:rsidR="00B84DCE" w:rsidRPr="006A09F0">
        <w:t xml:space="preserve"> provide an example of each report. </w:t>
      </w:r>
    </w:p>
    <w:p w14:paraId="426465ED" w14:textId="19FFCEDE" w:rsidR="00A23117" w:rsidRPr="00BB198A" w:rsidRDefault="00A23117" w:rsidP="00BB198A">
      <w:pPr>
        <w:pStyle w:val="FP-Heading21"/>
        <w:rPr>
          <w:rStyle w:val="FP-NormalChar"/>
        </w:rPr>
      </w:pPr>
      <w:bookmarkStart w:id="55" w:name="_Toc12220790"/>
      <w:bookmarkStart w:id="56" w:name="_Toc12221058"/>
      <w:bookmarkStart w:id="57" w:name="_Toc13173545"/>
      <w:r w:rsidRPr="00BB198A">
        <w:rPr>
          <w:rStyle w:val="FP-NormalChar"/>
        </w:rPr>
        <w:t>Integra</w:t>
      </w:r>
      <w:r w:rsidR="00663673" w:rsidRPr="00BB198A">
        <w:rPr>
          <w:rStyle w:val="FP-NormalChar"/>
        </w:rPr>
        <w:t>tions</w:t>
      </w:r>
      <w:bookmarkEnd w:id="55"/>
      <w:bookmarkEnd w:id="56"/>
      <w:bookmarkEnd w:id="57"/>
    </w:p>
    <w:p w14:paraId="504071FA" w14:textId="2180D639" w:rsidR="0082542F" w:rsidRPr="006A09F0" w:rsidRDefault="00E92D8C" w:rsidP="006A09F0">
      <w:pPr>
        <w:pStyle w:val="FP-Normal"/>
      </w:pPr>
      <w:r w:rsidRPr="006A09F0">
        <w:t>Please p</w:t>
      </w:r>
      <w:r w:rsidR="00663673" w:rsidRPr="006A09F0">
        <w:t xml:space="preserve">rovide a list of </w:t>
      </w:r>
      <w:r w:rsidR="008C57F1">
        <w:t>programs</w:t>
      </w:r>
      <w:r w:rsidR="00663673" w:rsidRPr="006A09F0">
        <w:t xml:space="preserve"> with which you anticipate the need for integration. How is communication with these </w:t>
      </w:r>
      <w:r w:rsidR="008C57F1">
        <w:t>programs</w:t>
      </w:r>
      <w:r w:rsidR="00663673" w:rsidRPr="006A09F0">
        <w:t xml:space="preserve"> possible? Do you have documentation for these </w:t>
      </w:r>
      <w:r w:rsidR="0022145E">
        <w:t>programs</w:t>
      </w:r>
      <w:r w:rsidR="00663673" w:rsidRPr="006A09F0">
        <w:t xml:space="preserve">? If possible, </w:t>
      </w:r>
      <w:r w:rsidRPr="006A09F0">
        <w:t xml:space="preserve">please </w:t>
      </w:r>
      <w:r w:rsidR="00663673" w:rsidRPr="006A09F0">
        <w:t>provide it with this document.</w:t>
      </w:r>
    </w:p>
    <w:p w14:paraId="1694E158" w14:textId="091223A2" w:rsidR="00A23117" w:rsidRPr="00BB198A" w:rsidRDefault="00A23117" w:rsidP="00BB198A">
      <w:pPr>
        <w:pStyle w:val="FP-Heading21"/>
        <w:rPr>
          <w:rStyle w:val="FP-NormalChar"/>
        </w:rPr>
      </w:pPr>
      <w:bookmarkStart w:id="58" w:name="_Toc12220791"/>
      <w:bookmarkStart w:id="59" w:name="_Toc12221059"/>
      <w:bookmarkStart w:id="60" w:name="_Toc13173546"/>
      <w:r w:rsidRPr="00BB198A">
        <w:rPr>
          <w:rStyle w:val="FP-NormalChar"/>
        </w:rPr>
        <w:t>Not</w:t>
      </w:r>
      <w:r w:rsidR="00A21253">
        <w:rPr>
          <w:rStyle w:val="FP-NormalChar"/>
        </w:rPr>
        <w:t>i</w:t>
      </w:r>
      <w:r w:rsidRPr="00BB198A">
        <w:rPr>
          <w:rStyle w:val="FP-NormalChar"/>
        </w:rPr>
        <w:t>fi</w:t>
      </w:r>
      <w:r w:rsidR="0004192A" w:rsidRPr="00BB198A">
        <w:rPr>
          <w:rStyle w:val="FP-NormalChar"/>
        </w:rPr>
        <w:t xml:space="preserve">cations </w:t>
      </w:r>
      <w:r w:rsidRPr="00BB198A">
        <w:rPr>
          <w:rStyle w:val="FP-NormalChar"/>
        </w:rPr>
        <w:t>(</w:t>
      </w:r>
      <w:r w:rsidR="00F92742" w:rsidRPr="00BB198A">
        <w:rPr>
          <w:rStyle w:val="FP-NormalChar"/>
        </w:rPr>
        <w:t>m</w:t>
      </w:r>
      <w:r w:rsidRPr="00BB198A">
        <w:rPr>
          <w:rStyle w:val="FP-NormalChar"/>
        </w:rPr>
        <w:t xml:space="preserve">ail, in app, </w:t>
      </w:r>
      <w:r w:rsidR="0004192A" w:rsidRPr="00BB198A">
        <w:rPr>
          <w:rStyle w:val="FP-NormalChar"/>
        </w:rPr>
        <w:t>text</w:t>
      </w:r>
      <w:r w:rsidRPr="00BB198A">
        <w:rPr>
          <w:rStyle w:val="FP-NormalChar"/>
        </w:rPr>
        <w:t>)</w:t>
      </w:r>
      <w:bookmarkEnd w:id="58"/>
      <w:bookmarkEnd w:id="59"/>
      <w:bookmarkEnd w:id="60"/>
    </w:p>
    <w:p w14:paraId="5B1D52DF" w14:textId="1BFAFDCD" w:rsidR="00E726E5" w:rsidRPr="006A09F0" w:rsidRDefault="0004192A" w:rsidP="006A09F0">
      <w:pPr>
        <w:pStyle w:val="FP-Normal"/>
      </w:pPr>
      <w:r w:rsidRPr="006A09F0">
        <w:t xml:space="preserve">If you want users to receive notifications from </w:t>
      </w:r>
      <w:r w:rsidR="0022145E">
        <w:t>your new</w:t>
      </w:r>
      <w:r w:rsidRPr="006A09F0">
        <w:t xml:space="preserve"> </w:t>
      </w:r>
      <w:r w:rsidR="0022145E">
        <w:t>software</w:t>
      </w:r>
      <w:r w:rsidRPr="006A09F0">
        <w:t>,</w:t>
      </w:r>
      <w:r w:rsidR="00832F49" w:rsidRPr="006A09F0">
        <w:t xml:space="preserve"> please</w:t>
      </w:r>
      <w:r w:rsidRPr="006A09F0">
        <w:t xml:space="preserve"> describe how</w:t>
      </w:r>
      <w:r w:rsidR="00832F49" w:rsidRPr="006A09F0">
        <w:t xml:space="preserve"> and when</w:t>
      </w:r>
      <w:r w:rsidRPr="006A09F0">
        <w:t>.</w:t>
      </w:r>
    </w:p>
    <w:p w14:paraId="3D6742BE" w14:textId="74145497" w:rsidR="00334B7C" w:rsidRPr="00A21253" w:rsidRDefault="00334B7C" w:rsidP="00A21253">
      <w:pPr>
        <w:pStyle w:val="FP-Heading21"/>
        <w:rPr>
          <w:rStyle w:val="FP-NormalChar"/>
        </w:rPr>
      </w:pPr>
      <w:bookmarkStart w:id="61" w:name="_Toc12220792"/>
      <w:bookmarkStart w:id="62" w:name="_Toc12221060"/>
      <w:bookmarkStart w:id="63" w:name="_Toc13173547"/>
      <w:r w:rsidRPr="00A21253">
        <w:rPr>
          <w:rStyle w:val="FP-NormalChar"/>
        </w:rPr>
        <w:lastRenderedPageBreak/>
        <w:t>Prior</w:t>
      </w:r>
      <w:r w:rsidR="005C36F3" w:rsidRPr="00A21253">
        <w:rPr>
          <w:rStyle w:val="FP-NormalChar"/>
        </w:rPr>
        <w:t>ities</w:t>
      </w:r>
      <w:bookmarkEnd w:id="61"/>
      <w:bookmarkEnd w:id="62"/>
      <w:bookmarkEnd w:id="63"/>
    </w:p>
    <w:p w14:paraId="7F655283" w14:textId="20C942A7" w:rsidR="00334B7C" w:rsidRPr="006A09F0" w:rsidRDefault="00832F49" w:rsidP="006A09F0">
      <w:pPr>
        <w:pStyle w:val="FP-Normal"/>
      </w:pPr>
      <w:r w:rsidRPr="006A09F0">
        <w:t>Please d</w:t>
      </w:r>
      <w:r w:rsidR="005C36F3" w:rsidRPr="006A09F0">
        <w:t>escribe which of the above requirements are necessary to complete and which are optional or can be done at a later stage of the project.</w:t>
      </w:r>
    </w:p>
    <w:p w14:paraId="70CD9AB1" w14:textId="00562FEE" w:rsidR="00B23FCB" w:rsidRPr="00A21253" w:rsidRDefault="00A23117" w:rsidP="00A21253">
      <w:pPr>
        <w:pStyle w:val="FP-Heading21"/>
        <w:rPr>
          <w:rStyle w:val="FP-NormalChar"/>
        </w:rPr>
      </w:pPr>
      <w:bookmarkStart w:id="64" w:name="_Toc12220793"/>
      <w:bookmarkStart w:id="65" w:name="_Toc12221061"/>
      <w:bookmarkStart w:id="66" w:name="_Toc13173548"/>
      <w:r w:rsidRPr="00A21253">
        <w:rPr>
          <w:rStyle w:val="FP-NormalChar"/>
        </w:rPr>
        <w:t>Out of scope</w:t>
      </w:r>
      <w:bookmarkEnd w:id="64"/>
      <w:bookmarkEnd w:id="65"/>
      <w:bookmarkEnd w:id="66"/>
    </w:p>
    <w:p w14:paraId="67874DEE" w14:textId="480CFA86" w:rsidR="00B97739" w:rsidRPr="00057208" w:rsidRDefault="00B23FCB" w:rsidP="00B97739">
      <w:pPr>
        <w:pStyle w:val="FP-Normal"/>
      </w:pPr>
      <w:r w:rsidRPr="006A09F0">
        <w:t xml:space="preserve">If there are any elements of the </w:t>
      </w:r>
      <w:r w:rsidR="00BE6AF8">
        <w:t>software</w:t>
      </w:r>
      <w:r w:rsidRPr="006A09F0">
        <w:t xml:space="preserve"> that do not fall within the scope of the project,</w:t>
      </w:r>
      <w:r w:rsidR="00163AB0" w:rsidRPr="006A09F0">
        <w:t xml:space="preserve"> please</w:t>
      </w:r>
      <w:r w:rsidRPr="006A09F0">
        <w:t xml:space="preserve"> describe them here.</w:t>
      </w:r>
    </w:p>
    <w:p w14:paraId="11FBB1AF" w14:textId="35E0CAA0" w:rsidR="00334B7C" w:rsidRPr="00244999" w:rsidRDefault="000C0F0F" w:rsidP="00B97739">
      <w:pPr>
        <w:pStyle w:val="FP-Heading1"/>
        <w:pageBreakBefore w:val="0"/>
        <w:ind w:left="357" w:hanging="357"/>
      </w:pPr>
      <w:bookmarkStart w:id="67" w:name="_Toc12220794"/>
      <w:bookmarkStart w:id="68" w:name="_Toc12221062"/>
      <w:bookmarkStart w:id="69" w:name="_Toc13173549"/>
      <w:r w:rsidRPr="00244999">
        <w:t>non-functional requirements</w:t>
      </w:r>
      <w:bookmarkEnd w:id="67"/>
      <w:bookmarkEnd w:id="68"/>
      <w:bookmarkEnd w:id="69"/>
      <w:r w:rsidR="00334B7C" w:rsidRPr="00244999">
        <w:t xml:space="preserve"> </w:t>
      </w:r>
    </w:p>
    <w:p w14:paraId="2D9DCF4D" w14:textId="098F091B" w:rsidR="005B6033" w:rsidRPr="00A21253" w:rsidRDefault="00F92742" w:rsidP="00A21253">
      <w:pPr>
        <w:pStyle w:val="FP-Heading21"/>
        <w:rPr>
          <w:rStyle w:val="FP-NormalChar"/>
        </w:rPr>
      </w:pPr>
      <w:bookmarkStart w:id="70" w:name="_Toc12220795"/>
      <w:bookmarkStart w:id="71" w:name="_Toc12221063"/>
      <w:bookmarkStart w:id="72" w:name="_Toc13173550"/>
      <w:r w:rsidRPr="00A21253">
        <w:rPr>
          <w:rStyle w:val="FP-NormalChar"/>
        </w:rPr>
        <w:t>L</w:t>
      </w:r>
      <w:r w:rsidR="000C0F0F" w:rsidRPr="00A21253">
        <w:rPr>
          <w:rStyle w:val="FP-NormalChar"/>
        </w:rPr>
        <w:t>imitations</w:t>
      </w:r>
      <w:bookmarkEnd w:id="70"/>
      <w:bookmarkEnd w:id="71"/>
      <w:bookmarkEnd w:id="72"/>
    </w:p>
    <w:p w14:paraId="05E775E0" w14:textId="5939948C" w:rsidR="000B0FB2" w:rsidRPr="006A09F0" w:rsidRDefault="00163AB0" w:rsidP="006A09F0">
      <w:pPr>
        <w:pStyle w:val="FP-Normal"/>
      </w:pPr>
      <w:r w:rsidRPr="006A09F0">
        <w:t>Please d</w:t>
      </w:r>
      <w:r w:rsidR="000C0F0F" w:rsidRPr="006A09F0">
        <w:t xml:space="preserve">escribe any limitations that apply to </w:t>
      </w:r>
      <w:r w:rsidR="00073E59">
        <w:t>your new software</w:t>
      </w:r>
      <w:r w:rsidR="000C0F0F" w:rsidRPr="006A09F0">
        <w:t xml:space="preserve">. </w:t>
      </w:r>
      <w:r w:rsidRPr="006A09F0">
        <w:t>Please l</w:t>
      </w:r>
      <w:r w:rsidR="000C0F0F" w:rsidRPr="006A09F0">
        <w:t xml:space="preserve">ist any legal standards and company's policies the </w:t>
      </w:r>
      <w:r w:rsidR="000351BA">
        <w:t>software</w:t>
      </w:r>
      <w:r w:rsidR="000C0F0F" w:rsidRPr="006A09F0">
        <w:t xml:space="preserve"> must be compliant with.</w:t>
      </w:r>
    </w:p>
    <w:p w14:paraId="2B5C8849" w14:textId="3CFBE764" w:rsidR="005B6033" w:rsidRPr="00A21253" w:rsidRDefault="00F92742" w:rsidP="00A21253">
      <w:pPr>
        <w:pStyle w:val="FP-Heading21"/>
        <w:rPr>
          <w:rStyle w:val="FP-NormalChar"/>
        </w:rPr>
      </w:pPr>
      <w:bookmarkStart w:id="73" w:name="_Toc12220796"/>
      <w:bookmarkStart w:id="74" w:name="_Toc12221064"/>
      <w:bookmarkStart w:id="75" w:name="_Toc13173551"/>
      <w:r w:rsidRPr="00A21253">
        <w:rPr>
          <w:rStyle w:val="FP-NormalChar"/>
        </w:rPr>
        <w:t>S</w:t>
      </w:r>
      <w:r w:rsidR="000C0F0F" w:rsidRPr="00A21253">
        <w:rPr>
          <w:rStyle w:val="FP-NormalChar"/>
        </w:rPr>
        <w:t>ecurity</w:t>
      </w:r>
      <w:bookmarkEnd w:id="73"/>
      <w:bookmarkEnd w:id="74"/>
      <w:bookmarkEnd w:id="75"/>
    </w:p>
    <w:p w14:paraId="38701C5C" w14:textId="40B2F02A" w:rsidR="000C0F0F" w:rsidRPr="006A09F0" w:rsidRDefault="000C0F0F" w:rsidP="006A09F0">
      <w:pPr>
        <w:pStyle w:val="FP-Normal"/>
      </w:pPr>
      <w:r w:rsidRPr="006A09F0">
        <w:t>Beside</w:t>
      </w:r>
      <w:r w:rsidR="00163AB0" w:rsidRPr="006A09F0">
        <w:t>s</w:t>
      </w:r>
      <w:r w:rsidRPr="006A09F0">
        <w:t xml:space="preserve"> </w:t>
      </w:r>
      <w:r w:rsidR="00C30E99" w:rsidRPr="006A09F0">
        <w:t xml:space="preserve">standards resulting from good software development practices, do you need to implement any specific security procedures? </w:t>
      </w:r>
    </w:p>
    <w:p w14:paraId="2BB44391" w14:textId="12E94C6A" w:rsidR="00163AB0" w:rsidRPr="006A09F0" w:rsidRDefault="00813505" w:rsidP="006A09F0">
      <w:pPr>
        <w:pStyle w:val="FP-Normal"/>
      </w:pPr>
      <w:r w:rsidRPr="0061751D">
        <w:t>D</w:t>
      </w:r>
      <w:r>
        <w:t>o</w:t>
      </w:r>
      <w:r w:rsidRPr="0061751D">
        <w:t xml:space="preserve"> you require </w:t>
      </w:r>
      <w:r>
        <w:t>your potential supplier to</w:t>
      </w:r>
      <w:r w:rsidRPr="0061751D">
        <w:t xml:space="preserve"> undergo an additional security audit?</w:t>
      </w:r>
    </w:p>
    <w:p w14:paraId="04A05C7E" w14:textId="59DC3B61" w:rsidR="000B0FB2" w:rsidRPr="00BB198A" w:rsidRDefault="00F92742" w:rsidP="00BB198A">
      <w:pPr>
        <w:pStyle w:val="FP-Heading21"/>
      </w:pPr>
      <w:bookmarkStart w:id="76" w:name="_Toc12220797"/>
      <w:bookmarkStart w:id="77" w:name="_Toc12221065"/>
      <w:bookmarkStart w:id="78" w:name="_Toc13173552"/>
      <w:r w:rsidRPr="00BB198A">
        <w:rPr>
          <w:rStyle w:val="FP-NormalChar"/>
        </w:rPr>
        <w:t>U</w:t>
      </w:r>
      <w:r w:rsidR="00BE3173" w:rsidRPr="00BB198A">
        <w:rPr>
          <w:rStyle w:val="FP-NormalChar"/>
        </w:rPr>
        <w:t xml:space="preserve">sability and </w:t>
      </w:r>
      <w:bookmarkEnd w:id="76"/>
      <w:bookmarkEnd w:id="77"/>
      <w:r w:rsidR="00DC10C8" w:rsidRPr="00BB198A">
        <w:rPr>
          <w:rStyle w:val="FP-NormalChar"/>
        </w:rPr>
        <w:t>accessibility</w:t>
      </w:r>
      <w:bookmarkEnd w:id="78"/>
    </w:p>
    <w:p w14:paraId="188E8091" w14:textId="59A2FF44" w:rsidR="004D01DB" w:rsidRPr="006A09F0" w:rsidRDefault="00BE3173" w:rsidP="006A09F0">
      <w:pPr>
        <w:pStyle w:val="FP-Normal"/>
      </w:pPr>
      <w:r w:rsidRPr="006A09F0">
        <w:t xml:space="preserve">Do you have any specific guidelines or requirements when it comes to usability (e.g. resulting from legal norms)? Does the </w:t>
      </w:r>
      <w:r w:rsidR="00154816">
        <w:t>software</w:t>
      </w:r>
      <w:r w:rsidRPr="006A09F0">
        <w:t xml:space="preserve"> have to meet the requirements of any of the</w:t>
      </w:r>
      <w:r w:rsidR="00BC18F8" w:rsidRPr="006A09F0">
        <w:t xml:space="preserve"> </w:t>
      </w:r>
      <w:hyperlink r:id="rId14" w:history="1">
        <w:r w:rsidR="00BC18F8" w:rsidRPr="00DC10C8">
          <w:rPr>
            <w:rStyle w:val="Hyperlink"/>
            <w:color w:val="FFC000"/>
          </w:rPr>
          <w:t>Web Content Accessibility Guidelines</w:t>
        </w:r>
        <w:r w:rsidRPr="00DC10C8">
          <w:rPr>
            <w:rStyle w:val="Hyperlink"/>
            <w:color w:val="FFC000"/>
          </w:rPr>
          <w:t xml:space="preserve"> </w:t>
        </w:r>
        <w:r w:rsidR="00BC18F8" w:rsidRPr="00DC10C8">
          <w:rPr>
            <w:rStyle w:val="Hyperlink"/>
            <w:color w:val="FFC000"/>
          </w:rPr>
          <w:t>(</w:t>
        </w:r>
        <w:r w:rsidRPr="00DC10C8">
          <w:rPr>
            <w:rStyle w:val="Hyperlink"/>
            <w:color w:val="FFC000"/>
          </w:rPr>
          <w:t>WCAG</w:t>
        </w:r>
        <w:r w:rsidR="00BC18F8" w:rsidRPr="00DC10C8">
          <w:rPr>
            <w:rStyle w:val="Hyperlink"/>
            <w:color w:val="FFC000"/>
          </w:rPr>
          <w:t>)</w:t>
        </w:r>
        <w:r w:rsidRPr="00DC10C8">
          <w:rPr>
            <w:rStyle w:val="Hyperlink"/>
            <w:color w:val="FFC000"/>
          </w:rPr>
          <w:t xml:space="preserve"> levels</w:t>
        </w:r>
      </w:hyperlink>
      <w:r w:rsidRPr="006A09F0">
        <w:t>?</w:t>
      </w:r>
      <w:r w:rsidR="00C861F6" w:rsidRPr="006A09F0">
        <w:t xml:space="preserve"> </w:t>
      </w:r>
    </w:p>
    <w:p w14:paraId="0275B703" w14:textId="7B1BC607" w:rsidR="005B6033" w:rsidRPr="00A21253" w:rsidRDefault="00F92742" w:rsidP="00A21253">
      <w:pPr>
        <w:pStyle w:val="FP-Heading21"/>
        <w:rPr>
          <w:rStyle w:val="FP-NormalChar"/>
        </w:rPr>
      </w:pPr>
      <w:bookmarkStart w:id="79" w:name="_Toc12220798"/>
      <w:bookmarkStart w:id="80" w:name="_Toc12221066"/>
      <w:bookmarkStart w:id="81" w:name="_Toc13173553"/>
      <w:r w:rsidRPr="00A21253">
        <w:rPr>
          <w:rStyle w:val="FP-NormalChar"/>
        </w:rPr>
        <w:t>P</w:t>
      </w:r>
      <w:r w:rsidR="00702DD9" w:rsidRPr="00A21253">
        <w:rPr>
          <w:rStyle w:val="FP-NormalChar"/>
        </w:rPr>
        <w:t>erformance</w:t>
      </w:r>
      <w:bookmarkEnd w:id="79"/>
      <w:bookmarkEnd w:id="80"/>
      <w:bookmarkEnd w:id="81"/>
    </w:p>
    <w:p w14:paraId="15F09D63" w14:textId="162F6A9B" w:rsidR="00AD0834" w:rsidRPr="006A09F0" w:rsidRDefault="0058192B" w:rsidP="006A09F0">
      <w:pPr>
        <w:pStyle w:val="FP-Normal"/>
      </w:pPr>
      <w:r w:rsidRPr="006A09F0">
        <w:t>Please d</w:t>
      </w:r>
      <w:r w:rsidR="00702DD9" w:rsidRPr="006A09F0">
        <w:t xml:space="preserve">escribe what system load you anticipate - </w:t>
      </w:r>
      <w:r w:rsidR="00F420A6">
        <w:t>h</w:t>
      </w:r>
      <w:r w:rsidR="00702DD9" w:rsidRPr="006A09F0">
        <w:t xml:space="preserve">ow many documents, users, transactions will be performed simultaneously and in a month. </w:t>
      </w:r>
      <w:r w:rsidRPr="006A09F0">
        <w:t>Please al</w:t>
      </w:r>
      <w:r w:rsidR="00702DD9" w:rsidRPr="006A09F0">
        <w:t>so de</w:t>
      </w:r>
      <w:r w:rsidRPr="006A09F0">
        <w:t>fine</w:t>
      </w:r>
      <w:r w:rsidR="00702DD9" w:rsidRPr="006A09F0">
        <w:t xml:space="preserve"> what maximum system response times are satisfactory for you, e.g. the home page loads in 2 seconds.</w:t>
      </w:r>
    </w:p>
    <w:p w14:paraId="6DAA6CBC" w14:textId="01D39E2C" w:rsidR="005B6033" w:rsidRPr="00A21253" w:rsidRDefault="00F92742" w:rsidP="00A21253">
      <w:pPr>
        <w:pStyle w:val="FP-Heading21"/>
        <w:rPr>
          <w:rStyle w:val="FP-NormalChar"/>
        </w:rPr>
      </w:pPr>
      <w:bookmarkStart w:id="82" w:name="_Toc12220799"/>
      <w:bookmarkStart w:id="83" w:name="_Toc12221067"/>
      <w:bookmarkStart w:id="84" w:name="_Toc13173554"/>
      <w:r w:rsidRPr="00A21253">
        <w:t>L</w:t>
      </w:r>
      <w:r w:rsidR="00BE589F" w:rsidRPr="00A21253">
        <w:t>ocali</w:t>
      </w:r>
      <w:r w:rsidR="00DC10C8">
        <w:t>s</w:t>
      </w:r>
      <w:r w:rsidR="00BE589F" w:rsidRPr="00A21253">
        <w:t>ation</w:t>
      </w:r>
      <w:bookmarkEnd w:id="82"/>
      <w:bookmarkEnd w:id="83"/>
      <w:bookmarkEnd w:id="84"/>
    </w:p>
    <w:p w14:paraId="662877DC" w14:textId="606431DC" w:rsidR="00C861F6" w:rsidRPr="006A09F0" w:rsidRDefault="0067458F" w:rsidP="006A09F0">
      <w:pPr>
        <w:pStyle w:val="FP-Normal"/>
      </w:pPr>
      <w:r w:rsidRPr="006A09F0">
        <w:t xml:space="preserve">What languages should </w:t>
      </w:r>
      <w:r w:rsidR="00A2189F">
        <w:t xml:space="preserve">your software </w:t>
      </w:r>
      <w:r w:rsidRPr="006A09F0">
        <w:t xml:space="preserve">be available in? Do you plan to extend this list in the future? Should the </w:t>
      </w:r>
      <w:r w:rsidR="00B52A94">
        <w:t>software</w:t>
      </w:r>
      <w:r w:rsidRPr="006A09F0">
        <w:t xml:space="preserve"> </w:t>
      </w:r>
      <w:proofErr w:type="gramStart"/>
      <w:r w:rsidRPr="006A09F0">
        <w:t>take into account</w:t>
      </w:r>
      <w:proofErr w:type="gramEnd"/>
      <w:r w:rsidRPr="006A09F0">
        <w:t xml:space="preserve"> time differences</w:t>
      </w:r>
      <w:r w:rsidR="003A023A" w:rsidRPr="006A09F0">
        <w:t xml:space="preserve"> and </w:t>
      </w:r>
      <w:r w:rsidRPr="006A09F0">
        <w:t xml:space="preserve">different formats for storing dates and numbers depending on the region in which it is </w:t>
      </w:r>
      <w:r w:rsidR="00F420A6">
        <w:t xml:space="preserve">to be </w:t>
      </w:r>
      <w:r w:rsidRPr="006A09F0">
        <w:t>used?</w:t>
      </w:r>
    </w:p>
    <w:p w14:paraId="3CFA4578" w14:textId="1CEF3141" w:rsidR="005B6033" w:rsidRPr="00BB198A" w:rsidRDefault="00F92742" w:rsidP="00BB198A">
      <w:pPr>
        <w:pStyle w:val="FP-Heading21"/>
        <w:rPr>
          <w:rStyle w:val="FP-NormalChar"/>
        </w:rPr>
      </w:pPr>
      <w:bookmarkStart w:id="85" w:name="_Toc12220800"/>
      <w:bookmarkStart w:id="86" w:name="_Toc12221068"/>
      <w:bookmarkStart w:id="87" w:name="_Toc13173555"/>
      <w:r w:rsidRPr="00BB198A">
        <w:rPr>
          <w:rStyle w:val="FP-NormalChar"/>
        </w:rPr>
        <w:t>Training</w:t>
      </w:r>
      <w:bookmarkEnd w:id="85"/>
      <w:bookmarkEnd w:id="86"/>
      <w:bookmarkEnd w:id="87"/>
    </w:p>
    <w:p w14:paraId="270F7700" w14:textId="55DA2E22" w:rsidR="004D01DB" w:rsidRPr="006A09F0" w:rsidRDefault="003A023A" w:rsidP="006A09F0">
      <w:pPr>
        <w:pStyle w:val="FP-Normal"/>
      </w:pPr>
      <w:r w:rsidRPr="006A09F0">
        <w:t xml:space="preserve">Do you expect to run training in </w:t>
      </w:r>
      <w:r w:rsidR="000D01B2">
        <w:t>the</w:t>
      </w:r>
      <w:r w:rsidRPr="006A09F0">
        <w:t xml:space="preserve"> operation</w:t>
      </w:r>
      <w:r w:rsidR="000D01B2">
        <w:t xml:space="preserve"> of the new software</w:t>
      </w:r>
      <w:r w:rsidRPr="006A09F0">
        <w:t xml:space="preserve">? If so, for how many people and where </w:t>
      </w:r>
      <w:r w:rsidR="009E43D6" w:rsidRPr="006A09F0">
        <w:t>would it</w:t>
      </w:r>
      <w:r w:rsidRPr="006A09F0">
        <w:t xml:space="preserve"> take place? What form would the training be in (</w:t>
      </w:r>
      <w:r w:rsidR="00F420A6">
        <w:t>group/one-to-one/online training</w:t>
      </w:r>
      <w:r w:rsidRPr="006A09F0">
        <w:t xml:space="preserve">, </w:t>
      </w:r>
      <w:r w:rsidR="00F420A6">
        <w:t xml:space="preserve">or </w:t>
      </w:r>
      <w:r w:rsidRPr="006A09F0">
        <w:t>a written user's manual only)?</w:t>
      </w:r>
    </w:p>
    <w:p w14:paraId="1B018138" w14:textId="0470433A" w:rsidR="000B0FB2" w:rsidRPr="00BB198A" w:rsidRDefault="00C861F6" w:rsidP="00BB198A">
      <w:pPr>
        <w:pStyle w:val="FP-Heading21"/>
        <w:rPr>
          <w:rStyle w:val="FP-NormalChar"/>
        </w:rPr>
      </w:pPr>
      <w:bookmarkStart w:id="88" w:name="_Toc12220801"/>
      <w:bookmarkStart w:id="89" w:name="_Toc12221069"/>
      <w:bookmarkStart w:id="90" w:name="_Toc13173556"/>
      <w:r w:rsidRPr="00BB198A">
        <w:rPr>
          <w:rStyle w:val="FP-NormalChar"/>
        </w:rPr>
        <w:lastRenderedPageBreak/>
        <w:t>Design</w:t>
      </w:r>
      <w:bookmarkEnd w:id="88"/>
      <w:bookmarkEnd w:id="89"/>
      <w:bookmarkEnd w:id="90"/>
    </w:p>
    <w:p w14:paraId="461CA9A4" w14:textId="714A8843" w:rsidR="00B97739" w:rsidRDefault="004D0FDA" w:rsidP="00B97739">
      <w:pPr>
        <w:pStyle w:val="FP-Normal"/>
      </w:pPr>
      <w:r w:rsidRPr="006A09F0">
        <w:t xml:space="preserve">Should the quote also include graphic design? If so, </w:t>
      </w:r>
      <w:r w:rsidR="000C39A9" w:rsidRPr="006A09F0">
        <w:t xml:space="preserve">please </w:t>
      </w:r>
      <w:r w:rsidRPr="006A09F0">
        <w:t xml:space="preserve">attach your company’s brand guidelines. If you already have a </w:t>
      </w:r>
      <w:r w:rsidR="001A59E2" w:rsidRPr="006A09F0">
        <w:t>design</w:t>
      </w:r>
      <w:r w:rsidRPr="006A09F0">
        <w:t xml:space="preserve"> </w:t>
      </w:r>
      <w:r w:rsidR="009E43D6" w:rsidRPr="006A09F0">
        <w:t>–</w:t>
      </w:r>
      <w:r w:rsidRPr="006A09F0">
        <w:t xml:space="preserve"> </w:t>
      </w:r>
      <w:r w:rsidR="009E43D6" w:rsidRPr="006A09F0">
        <w:t xml:space="preserve">please </w:t>
      </w:r>
      <w:r w:rsidRPr="006A09F0">
        <w:t>attach it to the document.</w:t>
      </w:r>
      <w:r w:rsidR="001A59E2" w:rsidRPr="006A09F0">
        <w:t xml:space="preserve"> </w:t>
      </w:r>
      <w:r w:rsidRPr="006A09F0">
        <w:t>It is worth considering</w:t>
      </w:r>
      <w:r w:rsidR="001A59E2" w:rsidRPr="006A09F0">
        <w:t xml:space="preserve"> </w:t>
      </w:r>
      <w:r w:rsidR="009E43D6" w:rsidRPr="006A09F0">
        <w:t>usability testing</w:t>
      </w:r>
      <w:r w:rsidRPr="006A09F0">
        <w:t xml:space="preserve"> with </w:t>
      </w:r>
      <w:r w:rsidR="001A59E2" w:rsidRPr="006A09F0">
        <w:t>a control</w:t>
      </w:r>
      <w:r w:rsidRPr="006A09F0">
        <w:t xml:space="preserve"> </w:t>
      </w:r>
      <w:proofErr w:type="gramStart"/>
      <w:r w:rsidRPr="006A09F0">
        <w:t>group</w:t>
      </w:r>
      <w:r w:rsidR="009E43D6" w:rsidRPr="006A09F0">
        <w:t>?</w:t>
      </w:r>
      <w:proofErr w:type="gramEnd"/>
    </w:p>
    <w:p w14:paraId="745FD1D3" w14:textId="6866349D" w:rsidR="000B0FB2" w:rsidRPr="00244999" w:rsidRDefault="000B0FB2" w:rsidP="00B97739">
      <w:pPr>
        <w:pStyle w:val="FP-Heading1"/>
        <w:pageBreakBefore w:val="0"/>
        <w:ind w:left="357" w:hanging="357"/>
      </w:pPr>
      <w:bookmarkStart w:id="91" w:name="_Toc12220802"/>
      <w:bookmarkStart w:id="92" w:name="_Toc12221070"/>
      <w:bookmarkStart w:id="93" w:name="_Toc13173557"/>
      <w:r w:rsidRPr="00244999">
        <w:t>technic</w:t>
      </w:r>
      <w:r w:rsidR="003118A0" w:rsidRPr="00244999">
        <w:t>al requirements</w:t>
      </w:r>
      <w:bookmarkEnd w:id="91"/>
      <w:bookmarkEnd w:id="92"/>
      <w:bookmarkEnd w:id="93"/>
    </w:p>
    <w:p w14:paraId="4C933553" w14:textId="467180BA" w:rsidR="00DC10C8" w:rsidRPr="00BB198A" w:rsidRDefault="00DC10C8" w:rsidP="00DC10C8">
      <w:pPr>
        <w:pStyle w:val="FP-Heading21"/>
      </w:pPr>
      <w:r w:rsidRPr="00DC10C8">
        <w:t xml:space="preserve"> </w:t>
      </w:r>
      <w:bookmarkStart w:id="94" w:name="_Toc13173558"/>
      <w:r>
        <w:t>Technologies</w:t>
      </w:r>
      <w:bookmarkEnd w:id="94"/>
    </w:p>
    <w:p w14:paraId="6766D932" w14:textId="6ACD515D" w:rsidR="004D01DB" w:rsidRPr="006A09F0" w:rsidRDefault="00FB75ED" w:rsidP="00786328">
      <w:pPr>
        <w:pStyle w:val="FP-Normal"/>
      </w:pPr>
      <w:r w:rsidRPr="006A09F0">
        <w:t xml:space="preserve">What are your requirements in terms of technologies to use? </w:t>
      </w:r>
      <w:r w:rsidR="005A7C71" w:rsidRPr="0061751D">
        <w:rPr>
          <w:lang w:val="en-US"/>
        </w:rPr>
        <w:t>Do you need yo</w:t>
      </w:r>
      <w:r w:rsidR="005A7C71">
        <w:rPr>
          <w:lang w:val="en-US"/>
        </w:rPr>
        <w:t xml:space="preserve">ur potential supplier to suggest or recommend the most </w:t>
      </w:r>
      <w:r w:rsidRPr="006A09F0">
        <w:t>appropriate technologies</w:t>
      </w:r>
      <w:r w:rsidR="005A7C71">
        <w:t>?</w:t>
      </w:r>
      <w:r w:rsidRPr="006A09F0">
        <w:t xml:space="preserve"> </w:t>
      </w:r>
    </w:p>
    <w:p w14:paraId="70D83FFF" w14:textId="20815D9A" w:rsidR="00DC10C8" w:rsidRPr="00BB198A" w:rsidRDefault="00DC10C8" w:rsidP="00DC10C8">
      <w:pPr>
        <w:pStyle w:val="FP-Heading21"/>
        <w:numPr>
          <w:ilvl w:val="1"/>
          <w:numId w:val="45"/>
        </w:numPr>
      </w:pPr>
      <w:bookmarkStart w:id="95" w:name="_Toc13173559"/>
      <w:r>
        <w:t>Technological requirements</w:t>
      </w:r>
      <w:bookmarkEnd w:id="95"/>
    </w:p>
    <w:p w14:paraId="5F9F7683" w14:textId="5321EED0" w:rsidR="00DC10C8" w:rsidRPr="006A09F0" w:rsidRDefault="00DC10C8" w:rsidP="006A09F0">
      <w:pPr>
        <w:pStyle w:val="FP-Normal"/>
      </w:pPr>
      <w:r w:rsidRPr="006A09F0">
        <w:t xml:space="preserve">What equipment should the </w:t>
      </w:r>
      <w:r w:rsidR="00D83D44">
        <w:t>software</w:t>
      </w:r>
      <w:r w:rsidR="00774E6B">
        <w:t xml:space="preserve"> </w:t>
      </w:r>
      <w:r w:rsidRPr="006A09F0">
        <w:t xml:space="preserve">support? Which operating system and what screen resolution? Is the </w:t>
      </w:r>
      <w:r w:rsidR="00AC1107">
        <w:t>software</w:t>
      </w:r>
      <w:r w:rsidR="001E3A01">
        <w:t xml:space="preserve"> </w:t>
      </w:r>
      <w:r w:rsidRPr="006A09F0">
        <w:t xml:space="preserve">supposed to be running in an existing environment? Do you already have the infrastructure in place to implement </w:t>
      </w:r>
      <w:r w:rsidR="001E3A01">
        <w:t>the</w:t>
      </w:r>
      <w:r w:rsidRPr="006A09F0">
        <w:t xml:space="preserve"> </w:t>
      </w:r>
      <w:r w:rsidR="00B96019">
        <w:t>software</w:t>
      </w:r>
      <w:r w:rsidRPr="006A09F0">
        <w:t xml:space="preserve">? If not, should </w:t>
      </w:r>
      <w:r w:rsidR="00F77384">
        <w:t>the potential supplier</w:t>
      </w:r>
      <w:r w:rsidRPr="006A09F0">
        <w:t xml:space="preserve"> also provide a quote for the infrastructure? Please also describe infrastructure requirements.</w:t>
      </w:r>
    </w:p>
    <w:p w14:paraId="70490E57" w14:textId="282F1604" w:rsidR="000B0FB2" w:rsidRPr="00BB198A" w:rsidRDefault="00D6430F" w:rsidP="00BB198A">
      <w:pPr>
        <w:pStyle w:val="FP-Heading21"/>
      </w:pPr>
      <w:bookmarkStart w:id="96" w:name="_Toc12220805"/>
      <w:bookmarkStart w:id="97" w:name="_Toc12221073"/>
      <w:bookmarkStart w:id="98" w:name="_Toc13173560"/>
      <w:r w:rsidRPr="00BB198A">
        <w:t>L</w:t>
      </w:r>
      <w:r w:rsidR="00F92742" w:rsidRPr="00BB198A">
        <w:t>an</w:t>
      </w:r>
      <w:r w:rsidRPr="00BB198A">
        <w:t>guage versions</w:t>
      </w:r>
      <w:bookmarkEnd w:id="96"/>
      <w:bookmarkEnd w:id="97"/>
      <w:bookmarkEnd w:id="98"/>
    </w:p>
    <w:p w14:paraId="58BDBB92" w14:textId="33C1FF9B" w:rsidR="000B0FB2" w:rsidRPr="006A09F0" w:rsidRDefault="00D6430F" w:rsidP="006A09F0">
      <w:pPr>
        <w:pStyle w:val="FP-Normal"/>
      </w:pPr>
      <w:r w:rsidRPr="006A09F0">
        <w:t xml:space="preserve">In what language versions will the </w:t>
      </w:r>
      <w:r w:rsidR="00CA36F9">
        <w:t>software</w:t>
      </w:r>
      <w:r w:rsidRPr="006A09F0">
        <w:t xml:space="preserve"> be running? Are there any changes planned in the future?</w:t>
      </w:r>
    </w:p>
    <w:p w14:paraId="01D1ADB4" w14:textId="24671A17" w:rsidR="000B0FB2" w:rsidRPr="00BB198A" w:rsidRDefault="00F92742" w:rsidP="00BB198A">
      <w:pPr>
        <w:pStyle w:val="FP-Heading21"/>
      </w:pPr>
      <w:bookmarkStart w:id="99" w:name="_Toc12220806"/>
      <w:bookmarkStart w:id="100" w:name="_Toc12221074"/>
      <w:bookmarkStart w:id="101" w:name="_Toc13173561"/>
      <w:r w:rsidRPr="00BB198A">
        <w:t>D</w:t>
      </w:r>
      <w:r w:rsidR="002F3015" w:rsidRPr="00BB198A">
        <w:t>ata migration</w:t>
      </w:r>
      <w:bookmarkEnd w:id="99"/>
      <w:bookmarkEnd w:id="100"/>
      <w:bookmarkEnd w:id="101"/>
    </w:p>
    <w:p w14:paraId="3C630A5F" w14:textId="6B5530AD" w:rsidR="001C1B5B" w:rsidRPr="006A09F0" w:rsidRDefault="001C1B5B" w:rsidP="006A09F0">
      <w:pPr>
        <w:pStyle w:val="FP-Normal"/>
      </w:pPr>
      <w:r w:rsidRPr="006A09F0">
        <w:t xml:space="preserve">Does the </w:t>
      </w:r>
      <w:r w:rsidR="00FF3F89">
        <w:t>software</w:t>
      </w:r>
      <w:r w:rsidR="00B87D26">
        <w:t xml:space="preserve"> </w:t>
      </w:r>
      <w:r w:rsidRPr="006A09F0">
        <w:t>require data migration? When and how will this data be made available?</w:t>
      </w:r>
    </w:p>
    <w:p w14:paraId="64A46656" w14:textId="4567F7EE" w:rsidR="000B0FB2" w:rsidRPr="00244999" w:rsidRDefault="00F92742" w:rsidP="000B0FB2">
      <w:pPr>
        <w:pStyle w:val="FP-Heading21"/>
      </w:pPr>
      <w:bookmarkStart w:id="102" w:name="_Toc12220807"/>
      <w:bookmarkStart w:id="103" w:name="_Toc12221075"/>
      <w:bookmarkStart w:id="104" w:name="_Toc13173562"/>
      <w:r w:rsidRPr="00244999">
        <w:t>I</w:t>
      </w:r>
      <w:r w:rsidR="000B0FB2" w:rsidRPr="00244999">
        <w:t>ntegra</w:t>
      </w:r>
      <w:r w:rsidR="00E00033" w:rsidRPr="00244999">
        <w:t>tion with external systems</w:t>
      </w:r>
      <w:bookmarkEnd w:id="102"/>
      <w:bookmarkEnd w:id="103"/>
      <w:bookmarkEnd w:id="104"/>
    </w:p>
    <w:p w14:paraId="36D04A81" w14:textId="05BF3C96" w:rsidR="000F0EC3" w:rsidRPr="00932ABA" w:rsidRDefault="008C0709" w:rsidP="000F0EC3">
      <w:pPr>
        <w:pStyle w:val="FP-Normal"/>
      </w:pPr>
      <w:r w:rsidRPr="006A09F0">
        <w:t>Please p</w:t>
      </w:r>
      <w:r w:rsidR="00E00033" w:rsidRPr="006A09F0">
        <w:t>rovide a list of systems with which you anticipate the need for integration. How is communication with these systems possible?</w:t>
      </w:r>
    </w:p>
    <w:p w14:paraId="263CDFC8" w14:textId="28D8D9AB" w:rsidR="005B6033" w:rsidRPr="00244999" w:rsidRDefault="008C0709" w:rsidP="000F0EC3">
      <w:pPr>
        <w:pStyle w:val="FP-Heading1"/>
        <w:pageBreakBefore w:val="0"/>
        <w:ind w:left="357" w:hanging="357"/>
        <w:rPr>
          <w:rStyle w:val="FP-NormalChar"/>
          <w:rFonts w:ascii="Malleable-FP" w:hAnsi="Malleable-FP"/>
          <w:sz w:val="36"/>
        </w:rPr>
      </w:pPr>
      <w:bookmarkStart w:id="105" w:name="_Toc12220808"/>
      <w:bookmarkStart w:id="106" w:name="_Toc12221076"/>
      <w:bookmarkStart w:id="107" w:name="_Toc13173563"/>
      <w:r w:rsidRPr="00244999">
        <w:t>Implementation requirements</w:t>
      </w:r>
      <w:bookmarkEnd w:id="105"/>
      <w:bookmarkEnd w:id="106"/>
      <w:bookmarkEnd w:id="107"/>
    </w:p>
    <w:p w14:paraId="1C5F192D" w14:textId="5F8BB8F3" w:rsidR="005B6033" w:rsidRPr="00BB198A" w:rsidRDefault="00F92742" w:rsidP="00BB198A">
      <w:pPr>
        <w:pStyle w:val="FP-Heading21"/>
        <w:rPr>
          <w:rStyle w:val="FP-NormalChar"/>
        </w:rPr>
      </w:pPr>
      <w:bookmarkStart w:id="108" w:name="_Toc12220809"/>
      <w:bookmarkStart w:id="109" w:name="_Toc12221077"/>
      <w:bookmarkStart w:id="110" w:name="_Toc13173564"/>
      <w:r w:rsidRPr="00BB198A">
        <w:rPr>
          <w:rStyle w:val="FP-NormalChar"/>
        </w:rPr>
        <w:t>Project management</w:t>
      </w:r>
      <w:bookmarkEnd w:id="108"/>
      <w:bookmarkEnd w:id="109"/>
      <w:bookmarkEnd w:id="110"/>
    </w:p>
    <w:p w14:paraId="13DAB660" w14:textId="5D0BA9B4" w:rsidR="00AD0834" w:rsidRPr="006A09F0" w:rsidRDefault="008C0709" w:rsidP="006A09F0">
      <w:pPr>
        <w:pStyle w:val="FP-Normal"/>
      </w:pPr>
      <w:r w:rsidRPr="006A09F0">
        <w:t>Please d</w:t>
      </w:r>
      <w:r w:rsidR="00293E3F" w:rsidRPr="006A09F0">
        <w:t>escribe your requirements and preferences for project management, methodology used, the means and frequency of contact.</w:t>
      </w:r>
    </w:p>
    <w:p w14:paraId="517B0BC8" w14:textId="2514F738" w:rsidR="005B6033" w:rsidRPr="00BB198A" w:rsidRDefault="00F92742" w:rsidP="00BB198A">
      <w:pPr>
        <w:pStyle w:val="FP-Heading21"/>
        <w:rPr>
          <w:rStyle w:val="FP-NormalChar"/>
        </w:rPr>
      </w:pPr>
      <w:bookmarkStart w:id="111" w:name="_Toc12220810"/>
      <w:bookmarkStart w:id="112" w:name="_Toc12221078"/>
      <w:bookmarkStart w:id="113" w:name="_Toc13173565"/>
      <w:r w:rsidRPr="00BB198A">
        <w:rPr>
          <w:rStyle w:val="FP-NormalChar"/>
        </w:rPr>
        <w:t>Development process</w:t>
      </w:r>
      <w:bookmarkEnd w:id="111"/>
      <w:bookmarkEnd w:id="112"/>
      <w:bookmarkEnd w:id="113"/>
      <w:r w:rsidR="00216EA4" w:rsidRPr="00BB198A">
        <w:rPr>
          <w:rStyle w:val="FP-NormalChar"/>
        </w:rPr>
        <w:t xml:space="preserve"> </w:t>
      </w:r>
    </w:p>
    <w:p w14:paraId="64B39010" w14:textId="5B317372" w:rsidR="00216EA4" w:rsidRPr="006A09F0" w:rsidRDefault="008C0709" w:rsidP="006A09F0">
      <w:pPr>
        <w:pStyle w:val="FP-Normal"/>
      </w:pPr>
      <w:r w:rsidRPr="006A09F0">
        <w:t>Please d</w:t>
      </w:r>
      <w:r w:rsidR="00216EA4" w:rsidRPr="006A09F0">
        <w:t xml:space="preserve">escribe your requirements for the development process. Should the </w:t>
      </w:r>
      <w:r w:rsidR="00D16A2A">
        <w:t>software</w:t>
      </w:r>
      <w:r w:rsidR="00216EA4" w:rsidRPr="006A09F0">
        <w:t xml:space="preserve"> be available to you instantly and any time? How long does testing take on your side? Do you have your own procedures for the ‘go live’?</w:t>
      </w:r>
    </w:p>
    <w:p w14:paraId="279B45EE" w14:textId="412D7157" w:rsidR="00B26F71" w:rsidRPr="00BB198A" w:rsidRDefault="00F92742" w:rsidP="00BB198A">
      <w:pPr>
        <w:pStyle w:val="FP-Heading21"/>
        <w:rPr>
          <w:rStyle w:val="FP-NormalChar"/>
        </w:rPr>
      </w:pPr>
      <w:bookmarkStart w:id="114" w:name="_Toc12220811"/>
      <w:bookmarkStart w:id="115" w:name="_Toc12221079"/>
      <w:bookmarkStart w:id="116" w:name="_Toc13173566"/>
      <w:r w:rsidRPr="00BB198A">
        <w:rPr>
          <w:rStyle w:val="FP-NormalChar"/>
        </w:rPr>
        <w:t>Maintenance requirements</w:t>
      </w:r>
      <w:bookmarkEnd w:id="114"/>
      <w:bookmarkEnd w:id="115"/>
      <w:bookmarkEnd w:id="116"/>
    </w:p>
    <w:p w14:paraId="4CE47BFD" w14:textId="6FD6CD74" w:rsidR="000F0EC3" w:rsidRPr="006A09F0" w:rsidRDefault="00216EA4" w:rsidP="00786328">
      <w:pPr>
        <w:pStyle w:val="FP-Normal"/>
      </w:pPr>
      <w:r w:rsidRPr="006A09F0">
        <w:t xml:space="preserve">What support do you expect from </w:t>
      </w:r>
      <w:r w:rsidR="00F77384">
        <w:t>your potential supplier</w:t>
      </w:r>
      <w:r w:rsidRPr="006A09F0">
        <w:t xml:space="preserve"> when </w:t>
      </w:r>
      <w:r w:rsidR="006513F4">
        <w:t xml:space="preserve">your new software </w:t>
      </w:r>
      <w:r w:rsidRPr="006A09F0">
        <w:t xml:space="preserve">is up and running? How long should it last for? Should the cost be included </w:t>
      </w:r>
      <w:r w:rsidR="007623EF" w:rsidRPr="006A09F0">
        <w:t>as part of</w:t>
      </w:r>
      <w:r w:rsidRPr="006A09F0">
        <w:t xml:space="preserve"> </w:t>
      </w:r>
      <w:r w:rsidR="006D1B6D" w:rsidRPr="006A09F0">
        <w:t>this</w:t>
      </w:r>
      <w:r w:rsidRPr="006A09F0">
        <w:t xml:space="preserve"> project or priced independently?</w:t>
      </w:r>
    </w:p>
    <w:p w14:paraId="4FC3B4FC" w14:textId="1889E088" w:rsidR="00225914" w:rsidRPr="00244999" w:rsidRDefault="00225914" w:rsidP="000F0EC3">
      <w:pPr>
        <w:pStyle w:val="FP-Heading1"/>
        <w:pageBreakBefore w:val="0"/>
        <w:ind w:left="357" w:hanging="357"/>
      </w:pPr>
      <w:bookmarkStart w:id="117" w:name="_Toc12220812"/>
      <w:bookmarkStart w:id="118" w:name="_Toc12221080"/>
      <w:bookmarkStart w:id="119" w:name="_Toc13173567"/>
      <w:r w:rsidRPr="00244999">
        <w:lastRenderedPageBreak/>
        <w:t>ADDITIONAL INFORMATION</w:t>
      </w:r>
      <w:bookmarkEnd w:id="117"/>
      <w:bookmarkEnd w:id="118"/>
      <w:bookmarkEnd w:id="119"/>
    </w:p>
    <w:p w14:paraId="5CDE80F9" w14:textId="0B48CA69" w:rsidR="00244999" w:rsidRDefault="00225914" w:rsidP="00225914">
      <w:pPr>
        <w:pStyle w:val="FP-Normal"/>
      </w:pPr>
      <w:r w:rsidRPr="006A09F0">
        <w:t xml:space="preserve">Please add any other requests and information which you think might be relevant, useful or interesting for </w:t>
      </w:r>
      <w:r w:rsidR="00F77384">
        <w:t>your potential supplier</w:t>
      </w:r>
      <w:r w:rsidRPr="006A09F0">
        <w:t xml:space="preserve"> to know at this stage. </w:t>
      </w:r>
    </w:p>
    <w:p w14:paraId="7F64F3E6" w14:textId="5EEDA821" w:rsidR="0061751D" w:rsidRDefault="0061751D" w:rsidP="00225914">
      <w:pPr>
        <w:pStyle w:val="FP-Normal"/>
      </w:pPr>
    </w:p>
    <w:p w14:paraId="5E57D147" w14:textId="6A048215" w:rsidR="0061751D" w:rsidRDefault="0061751D" w:rsidP="00225914">
      <w:pPr>
        <w:pStyle w:val="FP-Normal"/>
      </w:pPr>
    </w:p>
    <w:sectPr w:rsidR="0061751D" w:rsidSect="00BB58C5">
      <w:headerReference w:type="default" r:id="rId15"/>
      <w:footerReference w:type="default" r:id="rId16"/>
      <w:headerReference w:type="first" r:id="rId17"/>
      <w:footerReference w:type="first" r:id="rId18"/>
      <w:pgSz w:w="11906" w:h="16838" w:code="9"/>
      <w:pgMar w:top="1152" w:right="1152" w:bottom="1152" w:left="1152" w:header="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B906F" w14:textId="77777777" w:rsidR="000461B2" w:rsidRDefault="000461B2" w:rsidP="00800195">
      <w:pPr>
        <w:spacing w:after="0" w:line="240" w:lineRule="auto"/>
      </w:pPr>
      <w:r>
        <w:separator/>
      </w:r>
    </w:p>
    <w:p w14:paraId="0D30C486" w14:textId="77777777" w:rsidR="000461B2" w:rsidRDefault="000461B2"/>
  </w:endnote>
  <w:endnote w:type="continuationSeparator" w:id="0">
    <w:p w14:paraId="6D27AB00" w14:textId="77777777" w:rsidR="000461B2" w:rsidRDefault="000461B2" w:rsidP="00800195">
      <w:pPr>
        <w:spacing w:after="0" w:line="240" w:lineRule="auto"/>
      </w:pPr>
      <w:r>
        <w:continuationSeparator/>
      </w:r>
    </w:p>
    <w:p w14:paraId="25D813BD" w14:textId="77777777" w:rsidR="000461B2" w:rsidRDefault="000461B2"/>
  </w:endnote>
  <w:endnote w:type="continuationNotice" w:id="1">
    <w:p w14:paraId="7F4AE72B" w14:textId="77777777" w:rsidR="000461B2" w:rsidRDefault="000461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T Sans">
    <w:altName w:val="Arial"/>
    <w:charset w:val="00"/>
    <w:family w:val="swiss"/>
    <w:pitch w:val="variable"/>
    <w:sig w:usb0="A00002EF" w:usb1="5000204B" w:usb2="00000000" w:usb3="00000000" w:csb0="00000097"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lleable-FP">
    <w:altName w:val="Calibri"/>
    <w:panose1 w:val="00000000000000000000"/>
    <w:charset w:val="00"/>
    <w:family w:val="modern"/>
    <w:notTrueType/>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Malleable-FP Light">
    <w:altName w:val="Calibri"/>
    <w:charset w:val="EE"/>
    <w:family w:val="auto"/>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alleable-FP Thin">
    <w:altName w:val="Calibri"/>
    <w:panose1 w:val="00000000000000000000"/>
    <w:charset w:val="00"/>
    <w:family w:val="moder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A6189" w14:textId="0EE2358A" w:rsidR="00FA1282" w:rsidRPr="00BB198A" w:rsidRDefault="00E76D35" w:rsidP="00BB198A">
    <w:pPr>
      <w:pStyle w:val="Footer"/>
      <w:jc w:val="right"/>
      <w:rPr>
        <w:color w:val="808080" w:themeColor="background1" w:themeShade="80"/>
      </w:rPr>
    </w:pPr>
    <w:r>
      <w:rPr>
        <w:color w:val="808080" w:themeColor="background1" w:themeShade="80"/>
      </w:rPr>
      <w:t>www.pomi.co.id</w:t>
    </w:r>
  </w:p>
  <w:p w14:paraId="6B7C922B" w14:textId="16A7BDFB" w:rsidR="00FA1282" w:rsidRPr="00BB198A" w:rsidRDefault="00FA1282" w:rsidP="0093076F">
    <w:pPr>
      <w:pStyle w:val="FP-Footer"/>
      <w:jc w:val="left"/>
      <w:rPr>
        <w:color w:val="808080" w:themeColor="background1" w:themeShade="8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8294F" w14:textId="1632DE28" w:rsidR="00FA1282" w:rsidRPr="006D732F" w:rsidRDefault="006D732F" w:rsidP="006D732F">
    <w:pPr>
      <w:pStyle w:val="FP-Footer"/>
      <w:spacing w:after="600"/>
      <w:rPr>
        <w:color w:val="808080" w:themeColor="background1" w:themeShade="80"/>
        <w:sz w:val="20"/>
        <w:szCs w:val="24"/>
      </w:rPr>
    </w:pPr>
    <w:r w:rsidRPr="006D732F">
      <w:rPr>
        <w:noProof/>
        <w:color w:val="808080" w:themeColor="background1" w:themeShade="80"/>
        <w:lang w:eastAsia="en-GB"/>
      </w:rPr>
      <mc:AlternateContent>
        <mc:Choice Requires="wps">
          <w:drawing>
            <wp:anchor distT="0" distB="0" distL="114300" distR="114300" simplePos="0" relativeHeight="251658243" behindDoc="0" locked="0" layoutInCell="1" allowOverlap="1" wp14:anchorId="5AE9D96B" wp14:editId="094A61A3">
              <wp:simplePos x="0" y="0"/>
              <wp:positionH relativeFrom="margin">
                <wp:posOffset>-83820</wp:posOffset>
              </wp:positionH>
              <wp:positionV relativeFrom="page">
                <wp:posOffset>9772650</wp:posOffset>
              </wp:positionV>
              <wp:extent cx="3728720" cy="704850"/>
              <wp:effectExtent l="0" t="0" r="5080" b="0"/>
              <wp:wrapThrough wrapText="bothSides">
                <wp:wrapPolygon edited="0">
                  <wp:start x="0" y="0"/>
                  <wp:lineTo x="0" y="21016"/>
                  <wp:lineTo x="21519" y="21016"/>
                  <wp:lineTo x="21519" y="0"/>
                  <wp:lineTo x="0" y="0"/>
                </wp:wrapPolygon>
              </wp:wrapThrough>
              <wp:docPr id="23" name="Text Box 23"/>
              <wp:cNvGraphicFramePr/>
              <a:graphic xmlns:a="http://schemas.openxmlformats.org/drawingml/2006/main">
                <a:graphicData uri="http://schemas.microsoft.com/office/word/2010/wordprocessingShape">
                  <wps:wsp>
                    <wps:cNvSpPr txBox="1"/>
                    <wps:spPr>
                      <a:xfrm>
                        <a:off x="0" y="0"/>
                        <a:ext cx="3728720" cy="704850"/>
                      </a:xfrm>
                      <a:prstGeom prst="rect">
                        <a:avLst/>
                      </a:prstGeom>
                      <a:solidFill>
                        <a:schemeClr val="lt1"/>
                      </a:solidFill>
                      <a:ln w="6350">
                        <a:noFill/>
                      </a:ln>
                    </wps:spPr>
                    <wps:txbx>
                      <w:txbxContent>
                        <w:tbl>
                          <w:tblPr>
                            <w:tblStyle w:val="TableGrid"/>
                            <w:tblW w:w="27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
                            <w:gridCol w:w="3113"/>
                          </w:tblGrid>
                          <w:tr w:rsidR="006D732F" w:rsidRPr="006D732F" w14:paraId="372A53AD" w14:textId="77777777" w:rsidTr="00E76D35">
                            <w:tc>
                              <w:tcPr>
                                <w:tcW w:w="10" w:type="pct"/>
                                <w:shd w:val="clear" w:color="auto" w:fill="auto"/>
                              </w:tcPr>
                              <w:p w14:paraId="4474277F" w14:textId="5F2FE4F8" w:rsidR="006D732F" w:rsidRPr="006D732F" w:rsidRDefault="006D732F" w:rsidP="006D732F">
                                <w:pPr>
                                  <w:pStyle w:val="FPFOOTERREGULAR"/>
                                  <w:spacing w:after="0" w:line="240" w:lineRule="auto"/>
                                  <w:jc w:val="both"/>
                                  <w:rPr>
                                    <w:rFonts w:asciiTheme="minorHAnsi" w:hAnsiTheme="minorHAnsi" w:cstheme="minorHAnsi"/>
                                    <w:color w:val="808080" w:themeColor="background1" w:themeShade="80"/>
                                    <w:sz w:val="20"/>
                                    <w:szCs w:val="20"/>
                                  </w:rPr>
                                </w:pPr>
                              </w:p>
                            </w:tc>
                            <w:tc>
                              <w:tcPr>
                                <w:tcW w:w="4990" w:type="pct"/>
                                <w:shd w:val="clear" w:color="auto" w:fill="auto"/>
                              </w:tcPr>
                              <w:p w14:paraId="371C039C" w14:textId="768650B1" w:rsidR="006D732F" w:rsidRPr="006D732F" w:rsidRDefault="00E76D35" w:rsidP="006D732F">
                                <w:pPr>
                                  <w:pStyle w:val="FPSmall"/>
                                  <w:spacing w:line="240" w:lineRule="auto"/>
                                  <w:rPr>
                                    <w:rFonts w:cstheme="minorHAnsi"/>
                                    <w:color w:val="808080" w:themeColor="background1" w:themeShade="80"/>
                                    <w:sz w:val="20"/>
                                    <w:szCs w:val="20"/>
                                  </w:rPr>
                                </w:pPr>
                                <w:r>
                                  <w:rPr>
                                    <w:rStyle w:val="FPFOOTERBOLDChar"/>
                                  </w:rPr>
                                  <w:t>PT. POMI</w:t>
                                </w:r>
                              </w:p>
                            </w:tc>
                          </w:tr>
                          <w:tr w:rsidR="006D732F" w:rsidRPr="006D732F" w14:paraId="5DD3759B" w14:textId="77777777" w:rsidTr="00E76D35">
                            <w:tc>
                              <w:tcPr>
                                <w:tcW w:w="10" w:type="pct"/>
                                <w:shd w:val="clear" w:color="auto" w:fill="auto"/>
                              </w:tcPr>
                              <w:p w14:paraId="6DD8E524" w14:textId="77777777" w:rsidR="006D732F" w:rsidRPr="006D732F" w:rsidRDefault="006D732F" w:rsidP="006D732F">
                                <w:pPr>
                                  <w:pStyle w:val="FP-Footer"/>
                                  <w:jc w:val="left"/>
                                  <w:rPr>
                                    <w:rFonts w:cstheme="minorHAnsi"/>
                                    <w:color w:val="808080" w:themeColor="background1" w:themeShade="80"/>
                                    <w:sz w:val="20"/>
                                    <w:szCs w:val="20"/>
                                  </w:rPr>
                                </w:pPr>
                                <w:r w:rsidRPr="006D732F">
                                  <w:rPr>
                                    <w:rFonts w:cstheme="minorHAnsi"/>
                                    <w:color w:val="808080" w:themeColor="background1" w:themeShade="80"/>
                                    <w:sz w:val="20"/>
                                    <w:szCs w:val="20"/>
                                  </w:rPr>
                                  <w:ptab w:relativeTo="margin" w:alignment="left" w:leader="none"/>
                                </w:r>
                              </w:p>
                            </w:tc>
                            <w:tc>
                              <w:tcPr>
                                <w:tcW w:w="4990" w:type="pct"/>
                                <w:shd w:val="clear" w:color="auto" w:fill="auto"/>
                              </w:tcPr>
                              <w:p w14:paraId="34DB995A" w14:textId="6452683F" w:rsidR="006D732F" w:rsidRPr="006D732F" w:rsidRDefault="00E76D35" w:rsidP="006D732F">
                                <w:pPr>
                                  <w:pStyle w:val="FPSmall"/>
                                  <w:spacing w:line="240" w:lineRule="auto"/>
                                  <w:rPr>
                                    <w:rFonts w:cstheme="minorHAnsi"/>
                                    <w:color w:val="808080" w:themeColor="background1" w:themeShade="80"/>
                                    <w:sz w:val="20"/>
                                    <w:szCs w:val="20"/>
                                  </w:rPr>
                                </w:pPr>
                                <w:r>
                                  <w:rPr>
                                    <w:rFonts w:cstheme="minorHAnsi"/>
                                    <w:color w:val="808080" w:themeColor="background1" w:themeShade="80"/>
                                    <w:sz w:val="20"/>
                                    <w:szCs w:val="20"/>
                                  </w:rPr>
                                  <w:t xml:space="preserve">Jl. Surabaya – </w:t>
                                </w:r>
                                <w:proofErr w:type="spellStart"/>
                                <w:r>
                                  <w:rPr>
                                    <w:rFonts w:cstheme="minorHAnsi"/>
                                    <w:color w:val="808080" w:themeColor="background1" w:themeShade="80"/>
                                    <w:sz w:val="20"/>
                                    <w:szCs w:val="20"/>
                                  </w:rPr>
                                  <w:t>Situbondo</w:t>
                                </w:r>
                                <w:proofErr w:type="spellEnd"/>
                                <w:r>
                                  <w:rPr>
                                    <w:rFonts w:cstheme="minorHAnsi"/>
                                    <w:color w:val="808080" w:themeColor="background1" w:themeShade="80"/>
                                    <w:sz w:val="20"/>
                                    <w:szCs w:val="20"/>
                                  </w:rPr>
                                  <w:t xml:space="preserve"> Km. 141</w:t>
                                </w:r>
                              </w:p>
                            </w:tc>
                          </w:tr>
                          <w:tr w:rsidR="006D732F" w:rsidRPr="006D732F" w14:paraId="7453879E" w14:textId="77777777" w:rsidTr="00E76D35">
                            <w:trPr>
                              <w:trHeight w:val="320"/>
                            </w:trPr>
                            <w:tc>
                              <w:tcPr>
                                <w:tcW w:w="10" w:type="pct"/>
                                <w:shd w:val="clear" w:color="auto" w:fill="auto"/>
                              </w:tcPr>
                              <w:p w14:paraId="1453ACD4" w14:textId="5C0F30F9" w:rsidR="006D732F" w:rsidRPr="006D732F" w:rsidRDefault="006D732F" w:rsidP="006D732F">
                                <w:pPr>
                                  <w:pStyle w:val="FP-Footer"/>
                                  <w:jc w:val="left"/>
                                  <w:rPr>
                                    <w:rFonts w:cstheme="minorHAnsi"/>
                                    <w:color w:val="808080" w:themeColor="background1" w:themeShade="80"/>
                                    <w:sz w:val="20"/>
                                    <w:szCs w:val="20"/>
                                  </w:rPr>
                                </w:pPr>
                              </w:p>
                            </w:tc>
                            <w:tc>
                              <w:tcPr>
                                <w:tcW w:w="4990" w:type="pct"/>
                                <w:shd w:val="clear" w:color="auto" w:fill="auto"/>
                              </w:tcPr>
                              <w:p w14:paraId="6919FB9B" w14:textId="2BE23EA7" w:rsidR="006D732F" w:rsidRPr="006D732F" w:rsidRDefault="00E76D35" w:rsidP="006D732F">
                                <w:pPr>
                                  <w:pStyle w:val="FPSmall"/>
                                  <w:spacing w:line="240" w:lineRule="auto"/>
                                  <w:rPr>
                                    <w:rFonts w:cstheme="minorHAnsi"/>
                                    <w:color w:val="808080" w:themeColor="background1" w:themeShade="80"/>
                                    <w:sz w:val="20"/>
                                    <w:szCs w:val="20"/>
                                  </w:rPr>
                                </w:pPr>
                                <w:r>
                                  <w:rPr>
                                    <w:rFonts w:cstheme="minorHAnsi"/>
                                    <w:color w:val="808080" w:themeColor="background1" w:themeShade="80"/>
                                    <w:sz w:val="20"/>
                                    <w:szCs w:val="20"/>
                                  </w:rPr>
                                  <w:t xml:space="preserve">Paiton – </w:t>
                                </w:r>
                                <w:proofErr w:type="spellStart"/>
                                <w:r>
                                  <w:rPr>
                                    <w:rFonts w:cstheme="minorHAnsi"/>
                                    <w:color w:val="808080" w:themeColor="background1" w:themeShade="80"/>
                                    <w:sz w:val="20"/>
                                    <w:szCs w:val="20"/>
                                  </w:rPr>
                                  <w:t>Probolinggo</w:t>
                                </w:r>
                                <w:proofErr w:type="spellEnd"/>
                                <w:r>
                                  <w:rPr>
                                    <w:rFonts w:cstheme="minorHAnsi"/>
                                    <w:color w:val="808080" w:themeColor="background1" w:themeShade="80"/>
                                    <w:sz w:val="20"/>
                                    <w:szCs w:val="20"/>
                                  </w:rPr>
                                  <w:t xml:space="preserve"> Jawa Timur</w:t>
                                </w:r>
                              </w:p>
                            </w:tc>
                          </w:tr>
                        </w:tbl>
                        <w:p w14:paraId="4386A9C4" w14:textId="77777777" w:rsidR="00FA1282" w:rsidRDefault="00FA1282" w:rsidP="006D732F">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E9D96B" id="_x0000_t202" coordsize="21600,21600" o:spt="202" path="m,l,21600r21600,l21600,xe">
              <v:stroke joinstyle="miter"/>
              <v:path gradientshapeok="t" o:connecttype="rect"/>
            </v:shapetype>
            <v:shape id="Text Box 23" o:spid="_x0000_s1027" type="#_x0000_t202" style="position:absolute;left:0;text-align:left;margin-left:-6.6pt;margin-top:769.5pt;width:293.6pt;height:55.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" fillcolor="white [3201]" stroked="f" strokeweight=".5pt">
              <v:textbox>
                <w:txbxContent>
                  <w:tbl>
                    <w:tblPr>
                      <w:tblStyle w:val="TableGrid"/>
                      <w:tblW w:w="27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
                      <w:gridCol w:w="3113"/>
                    </w:tblGrid>
                    <w:tr w:rsidR="006D732F" w:rsidRPr="006D732F" w14:paraId="372A53AD" w14:textId="77777777" w:rsidTr="00E76D35">
                      <w:tc>
                        <w:tcPr>
                          <w:tcW w:w="10" w:type="pct"/>
                          <w:shd w:val="clear" w:color="auto" w:fill="auto"/>
                        </w:tcPr>
                        <w:p w14:paraId="4474277F" w14:textId="5F2FE4F8" w:rsidR="006D732F" w:rsidRPr="006D732F" w:rsidRDefault="006D732F" w:rsidP="006D732F">
                          <w:pPr>
                            <w:pStyle w:val="FPFOOTERREGULAR"/>
                            <w:spacing w:after="0" w:line="240" w:lineRule="auto"/>
                            <w:jc w:val="both"/>
                            <w:rPr>
                              <w:rFonts w:asciiTheme="minorHAnsi" w:hAnsiTheme="minorHAnsi" w:cstheme="minorHAnsi"/>
                              <w:color w:val="808080" w:themeColor="background1" w:themeShade="80"/>
                              <w:sz w:val="20"/>
                              <w:szCs w:val="20"/>
                            </w:rPr>
                          </w:pPr>
                        </w:p>
                      </w:tc>
                      <w:tc>
                        <w:tcPr>
                          <w:tcW w:w="4990" w:type="pct"/>
                          <w:shd w:val="clear" w:color="auto" w:fill="auto"/>
                        </w:tcPr>
                        <w:p w14:paraId="371C039C" w14:textId="768650B1" w:rsidR="006D732F" w:rsidRPr="006D732F" w:rsidRDefault="00E76D35" w:rsidP="006D732F">
                          <w:pPr>
                            <w:pStyle w:val="FPSmall"/>
                            <w:spacing w:line="240" w:lineRule="auto"/>
                            <w:rPr>
                              <w:rFonts w:cstheme="minorHAnsi"/>
                              <w:color w:val="808080" w:themeColor="background1" w:themeShade="80"/>
                              <w:sz w:val="20"/>
                              <w:szCs w:val="20"/>
                            </w:rPr>
                          </w:pPr>
                          <w:r>
                            <w:rPr>
                              <w:rStyle w:val="FPFOOTERBOLDChar"/>
                            </w:rPr>
                            <w:t>PT. POMI</w:t>
                          </w:r>
                        </w:p>
                      </w:tc>
                    </w:tr>
                    <w:tr w:rsidR="006D732F" w:rsidRPr="006D732F" w14:paraId="5DD3759B" w14:textId="77777777" w:rsidTr="00E76D35">
                      <w:tc>
                        <w:tcPr>
                          <w:tcW w:w="10" w:type="pct"/>
                          <w:shd w:val="clear" w:color="auto" w:fill="auto"/>
                        </w:tcPr>
                        <w:p w14:paraId="6DD8E524" w14:textId="77777777" w:rsidR="006D732F" w:rsidRPr="006D732F" w:rsidRDefault="006D732F" w:rsidP="006D732F">
                          <w:pPr>
                            <w:pStyle w:val="FP-Footer"/>
                            <w:jc w:val="left"/>
                            <w:rPr>
                              <w:rFonts w:cstheme="minorHAnsi"/>
                              <w:color w:val="808080" w:themeColor="background1" w:themeShade="80"/>
                              <w:sz w:val="20"/>
                              <w:szCs w:val="20"/>
                            </w:rPr>
                          </w:pPr>
                          <w:r w:rsidRPr="006D732F">
                            <w:rPr>
                              <w:rFonts w:cstheme="minorHAnsi"/>
                              <w:color w:val="808080" w:themeColor="background1" w:themeShade="80"/>
                              <w:sz w:val="20"/>
                              <w:szCs w:val="20"/>
                            </w:rPr>
                            <w:ptab w:relativeTo="margin" w:alignment="left" w:leader="none"/>
                          </w:r>
                        </w:p>
                      </w:tc>
                      <w:tc>
                        <w:tcPr>
                          <w:tcW w:w="4990" w:type="pct"/>
                          <w:shd w:val="clear" w:color="auto" w:fill="auto"/>
                        </w:tcPr>
                        <w:p w14:paraId="34DB995A" w14:textId="6452683F" w:rsidR="006D732F" w:rsidRPr="006D732F" w:rsidRDefault="00E76D35" w:rsidP="006D732F">
                          <w:pPr>
                            <w:pStyle w:val="FPSmall"/>
                            <w:spacing w:line="240" w:lineRule="auto"/>
                            <w:rPr>
                              <w:rFonts w:cstheme="minorHAnsi"/>
                              <w:color w:val="808080" w:themeColor="background1" w:themeShade="80"/>
                              <w:sz w:val="20"/>
                              <w:szCs w:val="20"/>
                            </w:rPr>
                          </w:pPr>
                          <w:r>
                            <w:rPr>
                              <w:rFonts w:cstheme="minorHAnsi"/>
                              <w:color w:val="808080" w:themeColor="background1" w:themeShade="80"/>
                              <w:sz w:val="20"/>
                              <w:szCs w:val="20"/>
                            </w:rPr>
                            <w:t xml:space="preserve">Jl. Surabaya – </w:t>
                          </w:r>
                          <w:proofErr w:type="spellStart"/>
                          <w:r>
                            <w:rPr>
                              <w:rFonts w:cstheme="minorHAnsi"/>
                              <w:color w:val="808080" w:themeColor="background1" w:themeShade="80"/>
                              <w:sz w:val="20"/>
                              <w:szCs w:val="20"/>
                            </w:rPr>
                            <w:t>Situbondo</w:t>
                          </w:r>
                          <w:proofErr w:type="spellEnd"/>
                          <w:r>
                            <w:rPr>
                              <w:rFonts w:cstheme="minorHAnsi"/>
                              <w:color w:val="808080" w:themeColor="background1" w:themeShade="80"/>
                              <w:sz w:val="20"/>
                              <w:szCs w:val="20"/>
                            </w:rPr>
                            <w:t xml:space="preserve"> Km. 141</w:t>
                          </w:r>
                        </w:p>
                      </w:tc>
                    </w:tr>
                    <w:tr w:rsidR="006D732F" w:rsidRPr="006D732F" w14:paraId="7453879E" w14:textId="77777777" w:rsidTr="00E76D35">
                      <w:trPr>
                        <w:trHeight w:val="320"/>
                      </w:trPr>
                      <w:tc>
                        <w:tcPr>
                          <w:tcW w:w="10" w:type="pct"/>
                          <w:shd w:val="clear" w:color="auto" w:fill="auto"/>
                        </w:tcPr>
                        <w:p w14:paraId="1453ACD4" w14:textId="5C0F30F9" w:rsidR="006D732F" w:rsidRPr="006D732F" w:rsidRDefault="006D732F" w:rsidP="006D732F">
                          <w:pPr>
                            <w:pStyle w:val="FP-Footer"/>
                            <w:jc w:val="left"/>
                            <w:rPr>
                              <w:rFonts w:cstheme="minorHAnsi"/>
                              <w:color w:val="808080" w:themeColor="background1" w:themeShade="80"/>
                              <w:sz w:val="20"/>
                              <w:szCs w:val="20"/>
                            </w:rPr>
                          </w:pPr>
                        </w:p>
                      </w:tc>
                      <w:tc>
                        <w:tcPr>
                          <w:tcW w:w="4990" w:type="pct"/>
                          <w:shd w:val="clear" w:color="auto" w:fill="auto"/>
                        </w:tcPr>
                        <w:p w14:paraId="6919FB9B" w14:textId="2BE23EA7" w:rsidR="006D732F" w:rsidRPr="006D732F" w:rsidRDefault="00E76D35" w:rsidP="006D732F">
                          <w:pPr>
                            <w:pStyle w:val="FPSmall"/>
                            <w:spacing w:line="240" w:lineRule="auto"/>
                            <w:rPr>
                              <w:rFonts w:cstheme="minorHAnsi"/>
                              <w:color w:val="808080" w:themeColor="background1" w:themeShade="80"/>
                              <w:sz w:val="20"/>
                              <w:szCs w:val="20"/>
                            </w:rPr>
                          </w:pPr>
                          <w:r>
                            <w:rPr>
                              <w:rFonts w:cstheme="minorHAnsi"/>
                              <w:color w:val="808080" w:themeColor="background1" w:themeShade="80"/>
                              <w:sz w:val="20"/>
                              <w:szCs w:val="20"/>
                            </w:rPr>
                            <w:t xml:space="preserve">Paiton – </w:t>
                          </w:r>
                          <w:proofErr w:type="spellStart"/>
                          <w:r>
                            <w:rPr>
                              <w:rFonts w:cstheme="minorHAnsi"/>
                              <w:color w:val="808080" w:themeColor="background1" w:themeShade="80"/>
                              <w:sz w:val="20"/>
                              <w:szCs w:val="20"/>
                            </w:rPr>
                            <w:t>Probolinggo</w:t>
                          </w:r>
                          <w:proofErr w:type="spellEnd"/>
                          <w:r>
                            <w:rPr>
                              <w:rFonts w:cstheme="minorHAnsi"/>
                              <w:color w:val="808080" w:themeColor="background1" w:themeShade="80"/>
                              <w:sz w:val="20"/>
                              <w:szCs w:val="20"/>
                            </w:rPr>
                            <w:t xml:space="preserve"> Jawa Timur</w:t>
                          </w:r>
                        </w:p>
                      </w:tc>
                    </w:tr>
                  </w:tbl>
                  <w:p w14:paraId="4386A9C4" w14:textId="77777777" w:rsidR="00FA1282" w:rsidRDefault="00FA1282" w:rsidP="006D732F">
                    <w:pPr>
                      <w:spacing w:after="0"/>
                    </w:pPr>
                  </w:p>
                </w:txbxContent>
              </v:textbox>
              <w10:wrap type="through" anchorx="margin" anchory="page"/>
            </v:shape>
          </w:pict>
        </mc:Fallback>
      </mc:AlternateContent>
    </w:r>
    <w:r w:rsidR="00FA1282" w:rsidRPr="006D732F">
      <w:rPr>
        <w:noProof/>
        <w:color w:val="808080" w:themeColor="background1" w:themeShade="80"/>
        <w:lang w:eastAsia="en-GB"/>
      </w:rPr>
      <mc:AlternateContent>
        <mc:Choice Requires="wps">
          <w:drawing>
            <wp:anchor distT="0" distB="0" distL="114300" distR="114300" simplePos="0" relativeHeight="251658242" behindDoc="0" locked="0" layoutInCell="1" allowOverlap="1" wp14:anchorId="2CFF8769" wp14:editId="23F96762">
              <wp:simplePos x="0" y="0"/>
              <wp:positionH relativeFrom="column">
                <wp:posOffset>-229870</wp:posOffset>
              </wp:positionH>
              <wp:positionV relativeFrom="paragraph">
                <wp:posOffset>664769</wp:posOffset>
              </wp:positionV>
              <wp:extent cx="0" cy="655320"/>
              <wp:effectExtent l="0" t="0" r="19050" b="30480"/>
              <wp:wrapNone/>
              <wp:docPr id="24" name="Straight Connector 24"/>
              <wp:cNvGraphicFramePr/>
              <a:graphic xmlns:a="http://schemas.openxmlformats.org/drawingml/2006/main">
                <a:graphicData uri="http://schemas.microsoft.com/office/word/2010/wordprocessingShape">
                  <wps:wsp>
                    <wps:cNvCnPr/>
                    <wps:spPr>
                      <a:xfrm>
                        <a:off x="0" y="0"/>
                        <a:ext cx="0" cy="655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388A25" id="Straight Connector 24"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8.1pt,52.35pt" to="-18.1pt,10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" strokecolor="black [3040]"/>
          </w:pict>
        </mc:Fallback>
      </mc:AlternateContent>
    </w:r>
    <w:r w:rsidRPr="006D732F">
      <w:rPr>
        <w:color w:val="808080" w:themeColor="background1" w:themeShade="80"/>
      </w:rPr>
      <w:t>w</w:t>
    </w:r>
    <w:r w:rsidRPr="006D732F">
      <w:rPr>
        <w:color w:val="808080" w:themeColor="background1" w:themeShade="80"/>
        <w:sz w:val="20"/>
        <w:szCs w:val="24"/>
      </w:rPr>
      <w:t>ww.</w:t>
    </w:r>
    <w:r w:rsidR="00E76D35">
      <w:rPr>
        <w:color w:val="808080" w:themeColor="background1" w:themeShade="80"/>
        <w:sz w:val="20"/>
        <w:szCs w:val="24"/>
      </w:rPr>
      <w:t>pomi.co.id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711DE" w14:textId="77777777" w:rsidR="000461B2" w:rsidRDefault="000461B2" w:rsidP="00800195">
      <w:pPr>
        <w:spacing w:after="0" w:line="240" w:lineRule="auto"/>
      </w:pPr>
      <w:bookmarkStart w:id="0" w:name="_Hlk12224947"/>
      <w:bookmarkEnd w:id="0"/>
      <w:r>
        <w:separator/>
      </w:r>
    </w:p>
    <w:p w14:paraId="0FB5566E" w14:textId="77777777" w:rsidR="000461B2" w:rsidRDefault="000461B2"/>
  </w:footnote>
  <w:footnote w:type="continuationSeparator" w:id="0">
    <w:p w14:paraId="2B537F0F" w14:textId="77777777" w:rsidR="000461B2" w:rsidRDefault="000461B2" w:rsidP="00800195">
      <w:pPr>
        <w:spacing w:after="0" w:line="240" w:lineRule="auto"/>
      </w:pPr>
      <w:r>
        <w:continuationSeparator/>
      </w:r>
    </w:p>
    <w:p w14:paraId="3D3E1AA5" w14:textId="77777777" w:rsidR="000461B2" w:rsidRDefault="000461B2"/>
  </w:footnote>
  <w:footnote w:type="continuationNotice" w:id="1">
    <w:p w14:paraId="61EACC11" w14:textId="77777777" w:rsidR="000461B2" w:rsidRDefault="000461B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99AEC" w14:textId="70851EEC" w:rsidR="00FA1282" w:rsidRPr="009E4DEB" w:rsidRDefault="00FA1282" w:rsidP="00FD6150">
    <w:pPr>
      <w:pStyle w:val="FP-Header"/>
      <w:tabs>
        <w:tab w:val="left" w:pos="165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82B1E" w14:textId="20E3C89B" w:rsidR="00FA1282" w:rsidRDefault="00FA1282">
    <w:pPr>
      <w:pStyle w:val="Header"/>
    </w:pPr>
  </w:p>
  <w:p w14:paraId="1B3AF69E" w14:textId="77777777" w:rsidR="00FA1282" w:rsidRDefault="00FA1282">
    <w:pPr>
      <w:pStyle w:val="Header"/>
    </w:pPr>
  </w:p>
  <w:p w14:paraId="4013C146" w14:textId="77777777" w:rsidR="00FA1282" w:rsidRDefault="00FA1282">
    <w:pPr>
      <w:pStyle w:val="Header"/>
    </w:pPr>
  </w:p>
  <w:p w14:paraId="50EA64E8" w14:textId="27752215" w:rsidR="00FA1282" w:rsidRDefault="006D732F">
    <w:pPr>
      <w:pStyle w:val="Header"/>
    </w:pPr>
    <w:r>
      <w:rPr>
        <w:noProof/>
        <w:lang w:val="en-GB" w:eastAsia="en-GB"/>
      </w:rPr>
      <mc:AlternateContent>
        <mc:Choice Requires="wps">
          <w:drawing>
            <wp:anchor distT="0" distB="0" distL="114300" distR="114300" simplePos="0" relativeHeight="251658241" behindDoc="0" locked="0" layoutInCell="1" allowOverlap="1" wp14:anchorId="03E95A09" wp14:editId="44885542">
              <wp:simplePos x="0" y="0"/>
              <wp:positionH relativeFrom="leftMargin">
                <wp:posOffset>495300</wp:posOffset>
              </wp:positionH>
              <wp:positionV relativeFrom="paragraph">
                <wp:posOffset>212091</wp:posOffset>
              </wp:positionV>
              <wp:extent cx="45719" cy="9525000"/>
              <wp:effectExtent l="0" t="0" r="0" b="0"/>
              <wp:wrapNone/>
              <wp:docPr id="17" name="Rectangle 17"/>
              <wp:cNvGraphicFramePr/>
              <a:graphic xmlns:a="http://schemas.openxmlformats.org/drawingml/2006/main">
                <a:graphicData uri="http://schemas.microsoft.com/office/word/2010/wordprocessingShape">
                  <wps:wsp>
                    <wps:cNvSpPr/>
                    <wps:spPr>
                      <a:xfrm>
                        <a:off x="0" y="0"/>
                        <a:ext cx="45719" cy="9525000"/>
                      </a:xfrm>
                      <a:prstGeom prst="rect">
                        <a:avLst/>
                      </a:prstGeom>
                      <a:solidFill>
                        <a:srgbClr val="FFA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7ECB1" id="Rectangle 17" o:spid="_x0000_s1026" style="position:absolute;margin-left:39pt;margin-top:16.7pt;width:3.6pt;height:750pt;z-index:251658241;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" fillcolor="#ffa000" stroked="f" strokeweight="2pt">
              <w10:wrap anchorx="margin"/>
            </v:rect>
          </w:pict>
        </mc:Fallback>
      </mc:AlternateContent>
    </w:r>
  </w:p>
  <w:p w14:paraId="4B2E0740" w14:textId="79DFD8C6" w:rsidR="00FA1282" w:rsidRDefault="00E76D35">
    <w:pPr>
      <w:pStyle w:val="Header"/>
    </w:pPr>
    <w:r>
      <w:rPr>
        <w:noProof/>
      </w:rPr>
      <w:drawing>
        <wp:inline distT="0" distB="0" distL="0" distR="0" wp14:anchorId="1B8C1440" wp14:editId="6612F4AD">
          <wp:extent cx="990600" cy="425540"/>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
                  <a:stretch>
                    <a:fillRect/>
                  </a:stretch>
                </pic:blipFill>
                <pic:spPr>
                  <a:xfrm>
                    <a:off x="0" y="0"/>
                    <a:ext cx="1000977" cy="429998"/>
                  </a:xfrm>
                  <a:prstGeom prst="rect">
                    <a:avLst/>
                  </a:prstGeom>
                </pic:spPr>
              </pic:pic>
            </a:graphicData>
          </a:graphic>
        </wp:inline>
      </w:drawing>
    </w:r>
  </w:p>
  <w:p w14:paraId="3FD8FC77" w14:textId="5942E02B" w:rsidR="00FA1282" w:rsidRDefault="00BB58C5">
    <w:pPr>
      <w:pStyle w:val="Header"/>
    </w:pPr>
    <w:r w:rsidRPr="00A72697">
      <w:rPr>
        <w:noProof/>
        <w:lang w:val="en-GB" w:eastAsia="en-GB"/>
      </w:rPr>
      <mc:AlternateContent>
        <mc:Choice Requires="wps">
          <w:drawing>
            <wp:anchor distT="0" distB="0" distL="114300" distR="114300" simplePos="0" relativeHeight="251658240" behindDoc="0" locked="0" layoutInCell="1" allowOverlap="1" wp14:anchorId="03C401ED" wp14:editId="50854E80">
              <wp:simplePos x="0" y="0"/>
              <wp:positionH relativeFrom="column">
                <wp:posOffset>-140335</wp:posOffset>
              </wp:positionH>
              <wp:positionV relativeFrom="paragraph">
                <wp:posOffset>64770</wp:posOffset>
              </wp:positionV>
              <wp:extent cx="4281170" cy="501015"/>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1170" cy="501015"/>
                      </a:xfrm>
                      <a:prstGeom prst="rect">
                        <a:avLst/>
                      </a:prstGeom>
                      <a:noFill/>
                      <a:ln w="9525">
                        <a:noFill/>
                        <a:miter lim="800000"/>
                        <a:headEnd/>
                        <a:tailEnd/>
                      </a:ln>
                    </wps:spPr>
                    <wps:txbx>
                      <w:txbxContent>
                        <w:p w14:paraId="17944FF8" w14:textId="2B9BDF02" w:rsidR="00FA1282" w:rsidRPr="00E24C0D" w:rsidRDefault="00E76D35" w:rsidP="00B37891">
                          <w:pPr>
                            <w:pStyle w:val="FP-Normal"/>
                            <w:spacing w:before="100" w:beforeAutospacing="1" w:afterAutospacing="1"/>
                            <w:jc w:val="left"/>
                            <w:rPr>
                              <w:rFonts w:ascii="Malleable-FP Thin" w:hAnsi="Malleable-FP Thin"/>
                              <w:sz w:val="36"/>
                              <w:szCs w:val="36"/>
                            </w:rPr>
                          </w:pPr>
                          <w:r>
                            <w:rPr>
                              <w:rFonts w:ascii="Malleable-FP" w:hAnsi="Malleable-FP"/>
                              <w:sz w:val="36"/>
                              <w:szCs w:val="36"/>
                            </w:rPr>
                            <w:t>Business Process Improvement Division</w:t>
                          </w:r>
                        </w:p>
                      </w:txbxContent>
                    </wps:txbx>
                    <wps:bodyPr rot="0" vert="horz" wrap="square" lIns="108000" tIns="9360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C401ED" id="_x0000_t202" coordsize="21600,21600" o:spt="202" path="m,l,21600r21600,l21600,xe">
              <v:stroke joinstyle="miter"/>
              <v:path gradientshapeok="t" o:connecttype="rect"/>
            </v:shapetype>
            <v:shape id="Text Box 18" o:spid="_x0000_s1027" type="#_x0000_t202" style="position:absolute;margin-left:-11.05pt;margin-top:5.1pt;width:337.1pt;height:39.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" filled="f" stroked="f">
              <v:textbox inset="3mm,2.6mm">
                <w:txbxContent>
                  <w:p w14:paraId="17944FF8" w14:textId="2B9BDF02" w:rsidR="00FA1282" w:rsidRPr="00E24C0D" w:rsidRDefault="00E76D35" w:rsidP="00B37891">
                    <w:pPr>
                      <w:pStyle w:val="FP-Normal"/>
                      <w:spacing w:before="100" w:beforeAutospacing="1" w:afterAutospacing="1"/>
                      <w:jc w:val="left"/>
                      <w:rPr>
                        <w:rFonts w:ascii="Malleable-FP Thin" w:hAnsi="Malleable-FP Thin"/>
                        <w:sz w:val="36"/>
                        <w:szCs w:val="36"/>
                      </w:rPr>
                    </w:pPr>
                    <w:r>
                      <w:rPr>
                        <w:rFonts w:ascii="Malleable-FP" w:hAnsi="Malleable-FP"/>
                        <w:sz w:val="36"/>
                        <w:szCs w:val="36"/>
                      </w:rPr>
                      <w:t>Business Process Improvement Division</w:t>
                    </w:r>
                  </w:p>
                </w:txbxContent>
              </v:textbox>
            </v:shape>
          </w:pict>
        </mc:Fallback>
      </mc:AlternateContent>
    </w:r>
  </w:p>
  <w:p w14:paraId="025A2F63" w14:textId="77777777" w:rsidR="00FA1282" w:rsidRDefault="00FA1282">
    <w:pPr>
      <w:pStyle w:val="Header"/>
    </w:pPr>
  </w:p>
  <w:p w14:paraId="58D88762" w14:textId="77777777" w:rsidR="00FA1282" w:rsidRDefault="00FA1282">
    <w:pPr>
      <w:pStyle w:val="Header"/>
    </w:pPr>
  </w:p>
  <w:p w14:paraId="05CEB112" w14:textId="67A1250B" w:rsidR="00FA1282" w:rsidRDefault="00FA12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7D6E60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2074A9"/>
    <w:multiLevelType w:val="multilevel"/>
    <w:tmpl w:val="A5064C30"/>
    <w:lvl w:ilvl="0">
      <w:start w:val="1"/>
      <w:numFmt w:val="decimal"/>
      <w:pStyle w:val="FP-List-Number"/>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 w15:restartNumberingAfterBreak="0">
    <w:nsid w:val="086E238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24131D"/>
    <w:multiLevelType w:val="hybridMultilevel"/>
    <w:tmpl w:val="D2B890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0E846AF"/>
    <w:multiLevelType w:val="hybridMultilevel"/>
    <w:tmpl w:val="B84A73AC"/>
    <w:lvl w:ilvl="0" w:tplc="A6D6DA16">
      <w:start w:val="1"/>
      <w:numFmt w:val="decimal"/>
      <w:lvlText w:val="%1."/>
      <w:lvlJc w:val="left"/>
      <w:pPr>
        <w:ind w:left="360" w:hanging="360"/>
      </w:pPr>
      <w:rPr>
        <w:rFonts w:ascii="PT Sans" w:hAnsi="PT Sans" w:hint="default"/>
        <w:sz w:val="32"/>
        <w:szCs w:val="3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121324D9"/>
    <w:multiLevelType w:val="hybridMultilevel"/>
    <w:tmpl w:val="B8820A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1DA337E9"/>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02853EE"/>
    <w:multiLevelType w:val="multilevel"/>
    <w:tmpl w:val="261A2234"/>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2427CEE"/>
    <w:multiLevelType w:val="hybridMultilevel"/>
    <w:tmpl w:val="392A5BC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3715065"/>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7093CCD"/>
    <w:multiLevelType w:val="multilevel"/>
    <w:tmpl w:val="FF32CBA6"/>
    <w:lvl w:ilvl="0">
      <w:start w:val="1"/>
      <w:numFmt w:val="bullet"/>
      <w:pStyle w:val="FP-List-Bullet"/>
      <w:lvlText w:val=""/>
      <w:lvlJc w:val="left"/>
      <w:pPr>
        <w:ind w:left="1069" w:hanging="360"/>
      </w:pPr>
      <w:rPr>
        <w:rFonts w:ascii="Wingdings" w:hAnsi="Wingdings" w:hint="default"/>
        <w:caps w:val="0"/>
        <w:strike w:val="0"/>
        <w:dstrike w:val="0"/>
        <w:vanish w:val="0"/>
        <w:color w:val="F79646" w:themeColor="accent6"/>
        <w:position w:val="2"/>
        <w:sz w:val="1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9BE1700"/>
    <w:multiLevelType w:val="hybridMultilevel"/>
    <w:tmpl w:val="1128B2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29FE3783"/>
    <w:multiLevelType w:val="hybridMultilevel"/>
    <w:tmpl w:val="AEF695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313F68CE"/>
    <w:multiLevelType w:val="multilevel"/>
    <w:tmpl w:val="0415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1C75A18"/>
    <w:multiLevelType w:val="hybridMultilevel"/>
    <w:tmpl w:val="27E61D5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32262704"/>
    <w:multiLevelType w:val="hybridMultilevel"/>
    <w:tmpl w:val="1F6E438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34B7171E"/>
    <w:multiLevelType w:val="hybridMultilevel"/>
    <w:tmpl w:val="0AC694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34D16680"/>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8A67562"/>
    <w:multiLevelType w:val="hybridMultilevel"/>
    <w:tmpl w:val="34F27C9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39AF3DBD"/>
    <w:multiLevelType w:val="multilevel"/>
    <w:tmpl w:val="411431C6"/>
    <w:lvl w:ilvl="0">
      <w:start w:val="1"/>
      <w:numFmt w:val="decimal"/>
      <w:pStyle w:val="FP-Heading1"/>
      <w:lvlText w:val="%1."/>
      <w:lvlJc w:val="left"/>
      <w:pPr>
        <w:ind w:left="360" w:hanging="360"/>
      </w:pPr>
      <w:rPr>
        <w:rFonts w:asciiTheme="minorHAnsi" w:hAnsiTheme="minorHAnsi" w:hint="default"/>
      </w:rPr>
    </w:lvl>
    <w:lvl w:ilvl="1">
      <w:start w:val="1"/>
      <w:numFmt w:val="decimal"/>
      <w:pStyle w:val="FP-Heading21"/>
      <w:lvlText w:val="%1.%2."/>
      <w:lvlJc w:val="left"/>
      <w:pPr>
        <w:ind w:left="144" w:firstLine="0"/>
      </w:pPr>
      <w:rPr>
        <w:rFonts w:hint="default"/>
      </w:rPr>
    </w:lvl>
    <w:lvl w:ilvl="2">
      <w:start w:val="1"/>
      <w:numFmt w:val="decimal"/>
      <w:pStyle w:val="FP-Heading3"/>
      <w:lvlText w:val="%1.%2.%3."/>
      <w:lvlJc w:val="left"/>
      <w:pPr>
        <w:ind w:left="1224" w:hanging="504"/>
      </w:pPr>
      <w:rPr>
        <w:rFonts w:hint="default"/>
      </w:rPr>
    </w:lvl>
    <w:lvl w:ilvl="3">
      <w:start w:val="1"/>
      <w:numFmt w:val="decimal"/>
      <w:pStyle w:val="FP-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D036227"/>
    <w:multiLevelType w:val="hybridMultilevel"/>
    <w:tmpl w:val="8E3AA92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3D1B6A48"/>
    <w:multiLevelType w:val="hybridMultilevel"/>
    <w:tmpl w:val="42E493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3F310B4F"/>
    <w:multiLevelType w:val="hybridMultilevel"/>
    <w:tmpl w:val="2A44D26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495E649F"/>
    <w:multiLevelType w:val="hybridMultilevel"/>
    <w:tmpl w:val="D2DA6D6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50800A6C"/>
    <w:multiLevelType w:val="hybridMultilevel"/>
    <w:tmpl w:val="C76875A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518221CB"/>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2B77ECB"/>
    <w:multiLevelType w:val="hybridMultilevel"/>
    <w:tmpl w:val="ECC6083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57081D2D"/>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ABB0C3A"/>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C6A08F8"/>
    <w:multiLevelType w:val="multilevel"/>
    <w:tmpl w:val="B262EE94"/>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D52567B"/>
    <w:multiLevelType w:val="hybridMultilevel"/>
    <w:tmpl w:val="C2CA7178"/>
    <w:lvl w:ilvl="0" w:tplc="C9F0A614">
      <w:start w:val="1"/>
      <w:numFmt w:val="bullet"/>
      <w:pStyle w:val="FP-Bullet"/>
      <w:lvlText w:val=""/>
      <w:lvlJc w:val="left"/>
      <w:pPr>
        <w:ind w:left="1069" w:hanging="360"/>
      </w:pPr>
      <w:rPr>
        <w:rFonts w:ascii="Wingdings" w:hAnsi="Wingdings" w:hint="default"/>
        <w:color w:val="FFA000"/>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1" w15:restartNumberingAfterBreak="0">
    <w:nsid w:val="5F7B416B"/>
    <w:multiLevelType w:val="hybridMultilevel"/>
    <w:tmpl w:val="E2D8093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66366C5E"/>
    <w:multiLevelType w:val="hybridMultilevel"/>
    <w:tmpl w:val="43821E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15:restartNumberingAfterBreak="0">
    <w:nsid w:val="6C30388F"/>
    <w:multiLevelType w:val="hybridMultilevel"/>
    <w:tmpl w:val="FBEC3C8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4" w15:restartNumberingAfterBreak="0">
    <w:nsid w:val="6D99514C"/>
    <w:multiLevelType w:val="hybridMultilevel"/>
    <w:tmpl w:val="4254F5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 w15:restartNumberingAfterBreak="0">
    <w:nsid w:val="7DD103AF"/>
    <w:multiLevelType w:val="hybridMultilevel"/>
    <w:tmpl w:val="080622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931427551">
    <w:abstractNumId w:val="0"/>
  </w:num>
  <w:num w:numId="2" w16cid:durableId="1499539622">
    <w:abstractNumId w:val="10"/>
  </w:num>
  <w:num w:numId="3" w16cid:durableId="1272972704">
    <w:abstractNumId w:val="1"/>
  </w:num>
  <w:num w:numId="4" w16cid:durableId="492455709">
    <w:abstractNumId w:val="29"/>
  </w:num>
  <w:num w:numId="5" w16cid:durableId="1394554">
    <w:abstractNumId w:val="30"/>
  </w:num>
  <w:num w:numId="6" w16cid:durableId="713895219">
    <w:abstractNumId w:val="35"/>
  </w:num>
  <w:num w:numId="7" w16cid:durableId="1234579906">
    <w:abstractNumId w:val="26"/>
  </w:num>
  <w:num w:numId="8" w16cid:durableId="626008855">
    <w:abstractNumId w:val="15"/>
  </w:num>
  <w:num w:numId="9" w16cid:durableId="342781956">
    <w:abstractNumId w:val="33"/>
  </w:num>
  <w:num w:numId="10" w16cid:durableId="449789734">
    <w:abstractNumId w:val="16"/>
  </w:num>
  <w:num w:numId="11" w16cid:durableId="816797697">
    <w:abstractNumId w:val="32"/>
  </w:num>
  <w:num w:numId="12" w16cid:durableId="69546625">
    <w:abstractNumId w:val="5"/>
  </w:num>
  <w:num w:numId="13" w16cid:durableId="2129469997">
    <w:abstractNumId w:val="21"/>
  </w:num>
  <w:num w:numId="14" w16cid:durableId="1732387321">
    <w:abstractNumId w:val="12"/>
  </w:num>
  <w:num w:numId="15" w16cid:durableId="677123536">
    <w:abstractNumId w:val="22"/>
  </w:num>
  <w:num w:numId="16" w16cid:durableId="1821077760">
    <w:abstractNumId w:val="8"/>
  </w:num>
  <w:num w:numId="17" w16cid:durableId="529532893">
    <w:abstractNumId w:val="23"/>
  </w:num>
  <w:num w:numId="18" w16cid:durableId="1556350010">
    <w:abstractNumId w:val="31"/>
  </w:num>
  <w:num w:numId="19" w16cid:durableId="1209340588">
    <w:abstractNumId w:val="20"/>
  </w:num>
  <w:num w:numId="20" w16cid:durableId="1651638388">
    <w:abstractNumId w:val="14"/>
  </w:num>
  <w:num w:numId="21" w16cid:durableId="1344746877">
    <w:abstractNumId w:val="34"/>
  </w:num>
  <w:num w:numId="22" w16cid:durableId="1477379613">
    <w:abstractNumId w:val="3"/>
  </w:num>
  <w:num w:numId="23" w16cid:durableId="38564198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99554543">
    <w:abstractNumId w:val="24"/>
  </w:num>
  <w:num w:numId="25" w16cid:durableId="1845775760">
    <w:abstractNumId w:val="11"/>
  </w:num>
  <w:num w:numId="26" w16cid:durableId="1801611057">
    <w:abstractNumId w:val="18"/>
  </w:num>
  <w:num w:numId="27" w16cid:durableId="44770183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1907212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0220344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3570976">
    <w:abstractNumId w:val="29"/>
  </w:num>
  <w:num w:numId="31" w16cid:durableId="814042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03277743">
    <w:abstractNumId w:val="29"/>
  </w:num>
  <w:num w:numId="33" w16cid:durableId="433524473">
    <w:abstractNumId w:val="29"/>
  </w:num>
  <w:num w:numId="34" w16cid:durableId="456610954">
    <w:abstractNumId w:val="4"/>
  </w:num>
  <w:num w:numId="35" w16cid:durableId="1697777576">
    <w:abstractNumId w:val="27"/>
  </w:num>
  <w:num w:numId="36" w16cid:durableId="978456381">
    <w:abstractNumId w:val="2"/>
  </w:num>
  <w:num w:numId="37" w16cid:durableId="251353725">
    <w:abstractNumId w:val="17"/>
  </w:num>
  <w:num w:numId="38" w16cid:durableId="106775150">
    <w:abstractNumId w:val="6"/>
  </w:num>
  <w:num w:numId="39" w16cid:durableId="1685401604">
    <w:abstractNumId w:val="13"/>
  </w:num>
  <w:num w:numId="40" w16cid:durableId="292516771">
    <w:abstractNumId w:val="7"/>
  </w:num>
  <w:num w:numId="41" w16cid:durableId="468088370">
    <w:abstractNumId w:val="28"/>
  </w:num>
  <w:num w:numId="42" w16cid:durableId="1679230237">
    <w:abstractNumId w:val="19"/>
  </w:num>
  <w:num w:numId="43" w16cid:durableId="1670214351">
    <w:abstractNumId w:val="9"/>
  </w:num>
  <w:num w:numId="44" w16cid:durableId="482359760">
    <w:abstractNumId w:val="25"/>
  </w:num>
  <w:num w:numId="45" w16cid:durableId="1968189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9"/>
  <w:hyphenationZone w:val="425"/>
  <w:clickAndTypeStyle w:val="SubtleReference"/>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DA1"/>
    <w:rsid w:val="0000063C"/>
    <w:rsid w:val="0000064A"/>
    <w:rsid w:val="000032F0"/>
    <w:rsid w:val="00004352"/>
    <w:rsid w:val="000064AA"/>
    <w:rsid w:val="0001018D"/>
    <w:rsid w:val="00013EE7"/>
    <w:rsid w:val="000201D1"/>
    <w:rsid w:val="00025730"/>
    <w:rsid w:val="00025A73"/>
    <w:rsid w:val="000317E8"/>
    <w:rsid w:val="0003513D"/>
    <w:rsid w:val="000351BA"/>
    <w:rsid w:val="0004192A"/>
    <w:rsid w:val="00045C18"/>
    <w:rsid w:val="000461B2"/>
    <w:rsid w:val="00046A00"/>
    <w:rsid w:val="00046CBF"/>
    <w:rsid w:val="00053D01"/>
    <w:rsid w:val="000564CF"/>
    <w:rsid w:val="00057208"/>
    <w:rsid w:val="00062D37"/>
    <w:rsid w:val="0006511C"/>
    <w:rsid w:val="000655C3"/>
    <w:rsid w:val="00066166"/>
    <w:rsid w:val="00073E59"/>
    <w:rsid w:val="00080F05"/>
    <w:rsid w:val="00081B2E"/>
    <w:rsid w:val="0009346C"/>
    <w:rsid w:val="000976B3"/>
    <w:rsid w:val="000A0AC0"/>
    <w:rsid w:val="000A6684"/>
    <w:rsid w:val="000B0FB2"/>
    <w:rsid w:val="000B15A3"/>
    <w:rsid w:val="000B1865"/>
    <w:rsid w:val="000B3BE6"/>
    <w:rsid w:val="000B770E"/>
    <w:rsid w:val="000B7EC0"/>
    <w:rsid w:val="000C0F0F"/>
    <w:rsid w:val="000C39A9"/>
    <w:rsid w:val="000C3A2D"/>
    <w:rsid w:val="000C70A3"/>
    <w:rsid w:val="000C76C2"/>
    <w:rsid w:val="000D01B2"/>
    <w:rsid w:val="000D14FD"/>
    <w:rsid w:val="000D5BCC"/>
    <w:rsid w:val="000D6CE5"/>
    <w:rsid w:val="000E001E"/>
    <w:rsid w:val="000E0703"/>
    <w:rsid w:val="000E5B4F"/>
    <w:rsid w:val="000F0EC3"/>
    <w:rsid w:val="000F3FC7"/>
    <w:rsid w:val="000F4DBC"/>
    <w:rsid w:val="00105A96"/>
    <w:rsid w:val="001065E0"/>
    <w:rsid w:val="001206F5"/>
    <w:rsid w:val="001231D6"/>
    <w:rsid w:val="00124759"/>
    <w:rsid w:val="001250B0"/>
    <w:rsid w:val="00131BE8"/>
    <w:rsid w:val="001442C4"/>
    <w:rsid w:val="0015444A"/>
    <w:rsid w:val="00154816"/>
    <w:rsid w:val="00154AD1"/>
    <w:rsid w:val="0015643A"/>
    <w:rsid w:val="00163AB0"/>
    <w:rsid w:val="00164EA1"/>
    <w:rsid w:val="00167983"/>
    <w:rsid w:val="001762EB"/>
    <w:rsid w:val="001854AE"/>
    <w:rsid w:val="00193195"/>
    <w:rsid w:val="00193D99"/>
    <w:rsid w:val="001A1ACE"/>
    <w:rsid w:val="001A1E8D"/>
    <w:rsid w:val="001A59E2"/>
    <w:rsid w:val="001A64F3"/>
    <w:rsid w:val="001A6F1B"/>
    <w:rsid w:val="001B08FF"/>
    <w:rsid w:val="001B125C"/>
    <w:rsid w:val="001B134E"/>
    <w:rsid w:val="001B29F4"/>
    <w:rsid w:val="001B3C0D"/>
    <w:rsid w:val="001B3C8A"/>
    <w:rsid w:val="001B613C"/>
    <w:rsid w:val="001C06E4"/>
    <w:rsid w:val="001C1B5B"/>
    <w:rsid w:val="001C2CB1"/>
    <w:rsid w:val="001C2D80"/>
    <w:rsid w:val="001C59DD"/>
    <w:rsid w:val="001D0F3F"/>
    <w:rsid w:val="001D190A"/>
    <w:rsid w:val="001D1A43"/>
    <w:rsid w:val="001D574C"/>
    <w:rsid w:val="001D638C"/>
    <w:rsid w:val="001D650C"/>
    <w:rsid w:val="001D6B2B"/>
    <w:rsid w:val="001D7814"/>
    <w:rsid w:val="001E0F54"/>
    <w:rsid w:val="001E3415"/>
    <w:rsid w:val="001E3A01"/>
    <w:rsid w:val="001E3BC6"/>
    <w:rsid w:val="00201974"/>
    <w:rsid w:val="00202955"/>
    <w:rsid w:val="0020496F"/>
    <w:rsid w:val="00206755"/>
    <w:rsid w:val="002120AF"/>
    <w:rsid w:val="00212AD7"/>
    <w:rsid w:val="00214B9B"/>
    <w:rsid w:val="0021546C"/>
    <w:rsid w:val="0021579D"/>
    <w:rsid w:val="00216EA4"/>
    <w:rsid w:val="0022145E"/>
    <w:rsid w:val="0022216D"/>
    <w:rsid w:val="00225914"/>
    <w:rsid w:val="00226FFB"/>
    <w:rsid w:val="00231AF8"/>
    <w:rsid w:val="002321AA"/>
    <w:rsid w:val="00233C61"/>
    <w:rsid w:val="00236E8F"/>
    <w:rsid w:val="00241D39"/>
    <w:rsid w:val="00242474"/>
    <w:rsid w:val="00242CFB"/>
    <w:rsid w:val="00243173"/>
    <w:rsid w:val="002445B4"/>
    <w:rsid w:val="00244999"/>
    <w:rsid w:val="00244CD3"/>
    <w:rsid w:val="00250907"/>
    <w:rsid w:val="00252DD8"/>
    <w:rsid w:val="0025753F"/>
    <w:rsid w:val="00257AAC"/>
    <w:rsid w:val="00270D35"/>
    <w:rsid w:val="00274CD9"/>
    <w:rsid w:val="00275A19"/>
    <w:rsid w:val="00280D89"/>
    <w:rsid w:val="002860AB"/>
    <w:rsid w:val="002928C4"/>
    <w:rsid w:val="00293E3F"/>
    <w:rsid w:val="00294846"/>
    <w:rsid w:val="002A01D7"/>
    <w:rsid w:val="002A3401"/>
    <w:rsid w:val="002A4765"/>
    <w:rsid w:val="002C0DAB"/>
    <w:rsid w:val="002C0DD9"/>
    <w:rsid w:val="002C2B53"/>
    <w:rsid w:val="002C3A5D"/>
    <w:rsid w:val="002C3CBF"/>
    <w:rsid w:val="002C4C69"/>
    <w:rsid w:val="002C5761"/>
    <w:rsid w:val="002C58E4"/>
    <w:rsid w:val="002C66BB"/>
    <w:rsid w:val="002C6E20"/>
    <w:rsid w:val="002D0090"/>
    <w:rsid w:val="002D032B"/>
    <w:rsid w:val="002D1ED8"/>
    <w:rsid w:val="002D2B42"/>
    <w:rsid w:val="002D7980"/>
    <w:rsid w:val="002E3FFC"/>
    <w:rsid w:val="002F043A"/>
    <w:rsid w:val="002F1585"/>
    <w:rsid w:val="002F2A68"/>
    <w:rsid w:val="002F3015"/>
    <w:rsid w:val="002F316C"/>
    <w:rsid w:val="002F3721"/>
    <w:rsid w:val="003038E7"/>
    <w:rsid w:val="00305F8D"/>
    <w:rsid w:val="0031155B"/>
    <w:rsid w:val="003118A0"/>
    <w:rsid w:val="00313A05"/>
    <w:rsid w:val="00320630"/>
    <w:rsid w:val="00320CDF"/>
    <w:rsid w:val="00321E9F"/>
    <w:rsid w:val="00334B7C"/>
    <w:rsid w:val="00334C99"/>
    <w:rsid w:val="00336F6C"/>
    <w:rsid w:val="00337E2A"/>
    <w:rsid w:val="00343EE8"/>
    <w:rsid w:val="00347290"/>
    <w:rsid w:val="003563D9"/>
    <w:rsid w:val="00356FD9"/>
    <w:rsid w:val="003570D9"/>
    <w:rsid w:val="003571BB"/>
    <w:rsid w:val="00357CB6"/>
    <w:rsid w:val="00361905"/>
    <w:rsid w:val="00361D5B"/>
    <w:rsid w:val="00366F6F"/>
    <w:rsid w:val="0036727A"/>
    <w:rsid w:val="00371C76"/>
    <w:rsid w:val="00374BCD"/>
    <w:rsid w:val="003775D7"/>
    <w:rsid w:val="0038180D"/>
    <w:rsid w:val="003911ED"/>
    <w:rsid w:val="00391781"/>
    <w:rsid w:val="0039663E"/>
    <w:rsid w:val="003A023A"/>
    <w:rsid w:val="003A51D1"/>
    <w:rsid w:val="003A53E5"/>
    <w:rsid w:val="003A7E1F"/>
    <w:rsid w:val="003B5DC1"/>
    <w:rsid w:val="003B5F32"/>
    <w:rsid w:val="003B7452"/>
    <w:rsid w:val="003C20ED"/>
    <w:rsid w:val="003C4158"/>
    <w:rsid w:val="003C63F3"/>
    <w:rsid w:val="003D4622"/>
    <w:rsid w:val="003D6AB1"/>
    <w:rsid w:val="003E3853"/>
    <w:rsid w:val="003E70BC"/>
    <w:rsid w:val="003F1443"/>
    <w:rsid w:val="003F3B95"/>
    <w:rsid w:val="003F42FC"/>
    <w:rsid w:val="003F650D"/>
    <w:rsid w:val="003F793B"/>
    <w:rsid w:val="00400463"/>
    <w:rsid w:val="00402C99"/>
    <w:rsid w:val="004065CC"/>
    <w:rsid w:val="00412055"/>
    <w:rsid w:val="004148AA"/>
    <w:rsid w:val="004205B5"/>
    <w:rsid w:val="00423883"/>
    <w:rsid w:val="004267A7"/>
    <w:rsid w:val="00430BC1"/>
    <w:rsid w:val="00440AF5"/>
    <w:rsid w:val="00440F59"/>
    <w:rsid w:val="00440FB5"/>
    <w:rsid w:val="00441E56"/>
    <w:rsid w:val="00442103"/>
    <w:rsid w:val="004421E9"/>
    <w:rsid w:val="004433CC"/>
    <w:rsid w:val="004452FE"/>
    <w:rsid w:val="0044668E"/>
    <w:rsid w:val="004474D2"/>
    <w:rsid w:val="00450834"/>
    <w:rsid w:val="0045536B"/>
    <w:rsid w:val="0045793F"/>
    <w:rsid w:val="004674F5"/>
    <w:rsid w:val="004714E1"/>
    <w:rsid w:val="00474BE3"/>
    <w:rsid w:val="00476D96"/>
    <w:rsid w:val="00480FDB"/>
    <w:rsid w:val="00484247"/>
    <w:rsid w:val="00485771"/>
    <w:rsid w:val="004A61C7"/>
    <w:rsid w:val="004A64DA"/>
    <w:rsid w:val="004B18C2"/>
    <w:rsid w:val="004B2014"/>
    <w:rsid w:val="004B42F1"/>
    <w:rsid w:val="004B52AA"/>
    <w:rsid w:val="004C0FC7"/>
    <w:rsid w:val="004C12FC"/>
    <w:rsid w:val="004D01DB"/>
    <w:rsid w:val="004D0FDA"/>
    <w:rsid w:val="004D1005"/>
    <w:rsid w:val="004D29FA"/>
    <w:rsid w:val="004D4B55"/>
    <w:rsid w:val="004D5B39"/>
    <w:rsid w:val="004E052A"/>
    <w:rsid w:val="004E124D"/>
    <w:rsid w:val="004F373F"/>
    <w:rsid w:val="004F3B10"/>
    <w:rsid w:val="00506C3A"/>
    <w:rsid w:val="005074ED"/>
    <w:rsid w:val="00510504"/>
    <w:rsid w:val="0051613F"/>
    <w:rsid w:val="00516FCB"/>
    <w:rsid w:val="00521AE8"/>
    <w:rsid w:val="00523738"/>
    <w:rsid w:val="00525575"/>
    <w:rsid w:val="00525A5D"/>
    <w:rsid w:val="00531C78"/>
    <w:rsid w:val="00531D78"/>
    <w:rsid w:val="00536388"/>
    <w:rsid w:val="00537778"/>
    <w:rsid w:val="005414F7"/>
    <w:rsid w:val="005464A3"/>
    <w:rsid w:val="00547BE9"/>
    <w:rsid w:val="00550C3B"/>
    <w:rsid w:val="00552AEF"/>
    <w:rsid w:val="00570092"/>
    <w:rsid w:val="005711F4"/>
    <w:rsid w:val="00571873"/>
    <w:rsid w:val="00576FB6"/>
    <w:rsid w:val="0058192B"/>
    <w:rsid w:val="005828EB"/>
    <w:rsid w:val="00582AC2"/>
    <w:rsid w:val="00584C4F"/>
    <w:rsid w:val="00584FC6"/>
    <w:rsid w:val="0058550C"/>
    <w:rsid w:val="00590E0B"/>
    <w:rsid w:val="005A0DF8"/>
    <w:rsid w:val="005A62CB"/>
    <w:rsid w:val="005A674D"/>
    <w:rsid w:val="005A7C71"/>
    <w:rsid w:val="005B169A"/>
    <w:rsid w:val="005B5258"/>
    <w:rsid w:val="005B5D92"/>
    <w:rsid w:val="005B6033"/>
    <w:rsid w:val="005C1995"/>
    <w:rsid w:val="005C36F3"/>
    <w:rsid w:val="005C6D4A"/>
    <w:rsid w:val="005D28C1"/>
    <w:rsid w:val="005D7057"/>
    <w:rsid w:val="005D7C3F"/>
    <w:rsid w:val="005D7F7F"/>
    <w:rsid w:val="005E07AB"/>
    <w:rsid w:val="005E1047"/>
    <w:rsid w:val="005E783A"/>
    <w:rsid w:val="005F1E5C"/>
    <w:rsid w:val="005F7526"/>
    <w:rsid w:val="006000D7"/>
    <w:rsid w:val="006124CF"/>
    <w:rsid w:val="006125B7"/>
    <w:rsid w:val="0061751D"/>
    <w:rsid w:val="00620608"/>
    <w:rsid w:val="006214AD"/>
    <w:rsid w:val="00632845"/>
    <w:rsid w:val="006333A0"/>
    <w:rsid w:val="00634CD9"/>
    <w:rsid w:val="00641904"/>
    <w:rsid w:val="006429BA"/>
    <w:rsid w:val="0065070B"/>
    <w:rsid w:val="00650841"/>
    <w:rsid w:val="006513F4"/>
    <w:rsid w:val="00651E85"/>
    <w:rsid w:val="006555FB"/>
    <w:rsid w:val="00656158"/>
    <w:rsid w:val="00660B6F"/>
    <w:rsid w:val="00660D1F"/>
    <w:rsid w:val="00663673"/>
    <w:rsid w:val="006665B5"/>
    <w:rsid w:val="00666A7B"/>
    <w:rsid w:val="0066767B"/>
    <w:rsid w:val="006713D1"/>
    <w:rsid w:val="0067458F"/>
    <w:rsid w:val="00675F0D"/>
    <w:rsid w:val="00676621"/>
    <w:rsid w:val="00681E6C"/>
    <w:rsid w:val="006837D1"/>
    <w:rsid w:val="00695A61"/>
    <w:rsid w:val="00697B60"/>
    <w:rsid w:val="006A09F0"/>
    <w:rsid w:val="006B06EF"/>
    <w:rsid w:val="006B40A8"/>
    <w:rsid w:val="006B45F4"/>
    <w:rsid w:val="006B5A05"/>
    <w:rsid w:val="006B5A47"/>
    <w:rsid w:val="006C2714"/>
    <w:rsid w:val="006C3F8E"/>
    <w:rsid w:val="006C49E2"/>
    <w:rsid w:val="006C7B9A"/>
    <w:rsid w:val="006C7E01"/>
    <w:rsid w:val="006D1B6D"/>
    <w:rsid w:val="006D1C0E"/>
    <w:rsid w:val="006D469F"/>
    <w:rsid w:val="006D629D"/>
    <w:rsid w:val="006D7295"/>
    <w:rsid w:val="006D732F"/>
    <w:rsid w:val="006D7943"/>
    <w:rsid w:val="006E0699"/>
    <w:rsid w:val="006F151C"/>
    <w:rsid w:val="006F1BD5"/>
    <w:rsid w:val="006F1C3D"/>
    <w:rsid w:val="00700513"/>
    <w:rsid w:val="0070195F"/>
    <w:rsid w:val="00702A5F"/>
    <w:rsid w:val="00702DD9"/>
    <w:rsid w:val="00706695"/>
    <w:rsid w:val="0070786A"/>
    <w:rsid w:val="00710AA8"/>
    <w:rsid w:val="007138A3"/>
    <w:rsid w:val="007158B3"/>
    <w:rsid w:val="00715F8C"/>
    <w:rsid w:val="00730B25"/>
    <w:rsid w:val="00731343"/>
    <w:rsid w:val="0073179C"/>
    <w:rsid w:val="007420B5"/>
    <w:rsid w:val="00743752"/>
    <w:rsid w:val="00744DED"/>
    <w:rsid w:val="007471DF"/>
    <w:rsid w:val="007471FE"/>
    <w:rsid w:val="00757395"/>
    <w:rsid w:val="007623EF"/>
    <w:rsid w:val="0076307C"/>
    <w:rsid w:val="007679D0"/>
    <w:rsid w:val="00767B50"/>
    <w:rsid w:val="00774566"/>
    <w:rsid w:val="00774E6B"/>
    <w:rsid w:val="00776010"/>
    <w:rsid w:val="007841F2"/>
    <w:rsid w:val="00786328"/>
    <w:rsid w:val="007935C9"/>
    <w:rsid w:val="00794A9D"/>
    <w:rsid w:val="007A107D"/>
    <w:rsid w:val="007A30B1"/>
    <w:rsid w:val="007A397A"/>
    <w:rsid w:val="007A3DA3"/>
    <w:rsid w:val="007A6211"/>
    <w:rsid w:val="007A6F30"/>
    <w:rsid w:val="007B00DB"/>
    <w:rsid w:val="007C6628"/>
    <w:rsid w:val="007D4649"/>
    <w:rsid w:val="007D6463"/>
    <w:rsid w:val="007D6F5A"/>
    <w:rsid w:val="007E263E"/>
    <w:rsid w:val="007E3EE0"/>
    <w:rsid w:val="007E3FE4"/>
    <w:rsid w:val="007E4FE0"/>
    <w:rsid w:val="007E5E16"/>
    <w:rsid w:val="00800195"/>
    <w:rsid w:val="00800D5B"/>
    <w:rsid w:val="008030F3"/>
    <w:rsid w:val="00804167"/>
    <w:rsid w:val="008047E0"/>
    <w:rsid w:val="00804D1C"/>
    <w:rsid w:val="00804F4E"/>
    <w:rsid w:val="00810957"/>
    <w:rsid w:val="008119CC"/>
    <w:rsid w:val="00813505"/>
    <w:rsid w:val="00814089"/>
    <w:rsid w:val="00814167"/>
    <w:rsid w:val="0081436E"/>
    <w:rsid w:val="00814FD7"/>
    <w:rsid w:val="00815231"/>
    <w:rsid w:val="00815646"/>
    <w:rsid w:val="0082542F"/>
    <w:rsid w:val="00825736"/>
    <w:rsid w:val="00826901"/>
    <w:rsid w:val="0083015D"/>
    <w:rsid w:val="00832547"/>
    <w:rsid w:val="00832F49"/>
    <w:rsid w:val="00843890"/>
    <w:rsid w:val="008472F3"/>
    <w:rsid w:val="00847D93"/>
    <w:rsid w:val="00860638"/>
    <w:rsid w:val="008630AA"/>
    <w:rsid w:val="00867FB1"/>
    <w:rsid w:val="0087483F"/>
    <w:rsid w:val="00876E6A"/>
    <w:rsid w:val="00877281"/>
    <w:rsid w:val="008833D2"/>
    <w:rsid w:val="008921BC"/>
    <w:rsid w:val="00892444"/>
    <w:rsid w:val="00892F92"/>
    <w:rsid w:val="0089452F"/>
    <w:rsid w:val="008A46F3"/>
    <w:rsid w:val="008B2BEA"/>
    <w:rsid w:val="008B7954"/>
    <w:rsid w:val="008C0709"/>
    <w:rsid w:val="008C1882"/>
    <w:rsid w:val="008C2439"/>
    <w:rsid w:val="008C57F1"/>
    <w:rsid w:val="008D0734"/>
    <w:rsid w:val="008D1D1E"/>
    <w:rsid w:val="008D6FB0"/>
    <w:rsid w:val="008E16C8"/>
    <w:rsid w:val="008E1712"/>
    <w:rsid w:val="008E3223"/>
    <w:rsid w:val="00902BE6"/>
    <w:rsid w:val="00911F48"/>
    <w:rsid w:val="00912643"/>
    <w:rsid w:val="00912B96"/>
    <w:rsid w:val="009131CD"/>
    <w:rsid w:val="0091799B"/>
    <w:rsid w:val="00920DA7"/>
    <w:rsid w:val="00924B3C"/>
    <w:rsid w:val="00926AF5"/>
    <w:rsid w:val="00927235"/>
    <w:rsid w:val="0093076F"/>
    <w:rsid w:val="00930DA1"/>
    <w:rsid w:val="00932ABA"/>
    <w:rsid w:val="00933362"/>
    <w:rsid w:val="00934419"/>
    <w:rsid w:val="009351AB"/>
    <w:rsid w:val="009363B4"/>
    <w:rsid w:val="00936D47"/>
    <w:rsid w:val="009378C5"/>
    <w:rsid w:val="00940D0F"/>
    <w:rsid w:val="00945A71"/>
    <w:rsid w:val="00946A66"/>
    <w:rsid w:val="00946C97"/>
    <w:rsid w:val="00950714"/>
    <w:rsid w:val="009526CB"/>
    <w:rsid w:val="00961C9C"/>
    <w:rsid w:val="00962100"/>
    <w:rsid w:val="00967835"/>
    <w:rsid w:val="0097083E"/>
    <w:rsid w:val="00977309"/>
    <w:rsid w:val="009846DF"/>
    <w:rsid w:val="0098528E"/>
    <w:rsid w:val="009920EB"/>
    <w:rsid w:val="00992F6D"/>
    <w:rsid w:val="0099646D"/>
    <w:rsid w:val="009A58D2"/>
    <w:rsid w:val="009B2B69"/>
    <w:rsid w:val="009C0302"/>
    <w:rsid w:val="009C3C14"/>
    <w:rsid w:val="009C4119"/>
    <w:rsid w:val="009C67EA"/>
    <w:rsid w:val="009C7B0F"/>
    <w:rsid w:val="009D164D"/>
    <w:rsid w:val="009D4418"/>
    <w:rsid w:val="009D576A"/>
    <w:rsid w:val="009E43CF"/>
    <w:rsid w:val="009E43D6"/>
    <w:rsid w:val="009E4DEB"/>
    <w:rsid w:val="009E5A3D"/>
    <w:rsid w:val="009F13F4"/>
    <w:rsid w:val="009F6665"/>
    <w:rsid w:val="00A02429"/>
    <w:rsid w:val="00A07FEF"/>
    <w:rsid w:val="00A107E8"/>
    <w:rsid w:val="00A20554"/>
    <w:rsid w:val="00A21253"/>
    <w:rsid w:val="00A2189F"/>
    <w:rsid w:val="00A221E8"/>
    <w:rsid w:val="00A23117"/>
    <w:rsid w:val="00A234F5"/>
    <w:rsid w:val="00A31E40"/>
    <w:rsid w:val="00A41A06"/>
    <w:rsid w:val="00A42747"/>
    <w:rsid w:val="00A5028A"/>
    <w:rsid w:val="00A51DF6"/>
    <w:rsid w:val="00A5443A"/>
    <w:rsid w:val="00A6475A"/>
    <w:rsid w:val="00A67C8D"/>
    <w:rsid w:val="00A70A10"/>
    <w:rsid w:val="00A70DBC"/>
    <w:rsid w:val="00A72697"/>
    <w:rsid w:val="00A76EB0"/>
    <w:rsid w:val="00A831D9"/>
    <w:rsid w:val="00A858B9"/>
    <w:rsid w:val="00A92454"/>
    <w:rsid w:val="00AA0687"/>
    <w:rsid w:val="00AA2FE2"/>
    <w:rsid w:val="00AB1AF3"/>
    <w:rsid w:val="00AB4372"/>
    <w:rsid w:val="00AB74A2"/>
    <w:rsid w:val="00AC1107"/>
    <w:rsid w:val="00AC56B6"/>
    <w:rsid w:val="00AC591C"/>
    <w:rsid w:val="00AD0634"/>
    <w:rsid w:val="00AD0834"/>
    <w:rsid w:val="00AD14E7"/>
    <w:rsid w:val="00AD237A"/>
    <w:rsid w:val="00AD3FDF"/>
    <w:rsid w:val="00AD7CD3"/>
    <w:rsid w:val="00AE26FD"/>
    <w:rsid w:val="00AE36FE"/>
    <w:rsid w:val="00AE594F"/>
    <w:rsid w:val="00AF4E6A"/>
    <w:rsid w:val="00AF56E0"/>
    <w:rsid w:val="00AF7734"/>
    <w:rsid w:val="00B0378E"/>
    <w:rsid w:val="00B03A45"/>
    <w:rsid w:val="00B03D53"/>
    <w:rsid w:val="00B10EB7"/>
    <w:rsid w:val="00B11D09"/>
    <w:rsid w:val="00B121A9"/>
    <w:rsid w:val="00B12AD4"/>
    <w:rsid w:val="00B1605A"/>
    <w:rsid w:val="00B204FE"/>
    <w:rsid w:val="00B23FCB"/>
    <w:rsid w:val="00B24C25"/>
    <w:rsid w:val="00B2532C"/>
    <w:rsid w:val="00B26F71"/>
    <w:rsid w:val="00B324A1"/>
    <w:rsid w:val="00B34883"/>
    <w:rsid w:val="00B3497C"/>
    <w:rsid w:val="00B37891"/>
    <w:rsid w:val="00B421C6"/>
    <w:rsid w:val="00B4419D"/>
    <w:rsid w:val="00B44D2A"/>
    <w:rsid w:val="00B45E40"/>
    <w:rsid w:val="00B471A0"/>
    <w:rsid w:val="00B52A94"/>
    <w:rsid w:val="00B5458C"/>
    <w:rsid w:val="00B5583D"/>
    <w:rsid w:val="00B57B4A"/>
    <w:rsid w:val="00B6415D"/>
    <w:rsid w:val="00B64C3E"/>
    <w:rsid w:val="00B67697"/>
    <w:rsid w:val="00B729F9"/>
    <w:rsid w:val="00B72C2D"/>
    <w:rsid w:val="00B75AA5"/>
    <w:rsid w:val="00B84DCE"/>
    <w:rsid w:val="00B870AF"/>
    <w:rsid w:val="00B87D26"/>
    <w:rsid w:val="00B92261"/>
    <w:rsid w:val="00B9261B"/>
    <w:rsid w:val="00B93E58"/>
    <w:rsid w:val="00B940E4"/>
    <w:rsid w:val="00B96019"/>
    <w:rsid w:val="00B97739"/>
    <w:rsid w:val="00BA2F93"/>
    <w:rsid w:val="00BA48FA"/>
    <w:rsid w:val="00BA6C3C"/>
    <w:rsid w:val="00BB198A"/>
    <w:rsid w:val="00BB41A5"/>
    <w:rsid w:val="00BB43EF"/>
    <w:rsid w:val="00BB58C5"/>
    <w:rsid w:val="00BB6C2F"/>
    <w:rsid w:val="00BC18F8"/>
    <w:rsid w:val="00BC7F73"/>
    <w:rsid w:val="00BD5F0B"/>
    <w:rsid w:val="00BE3173"/>
    <w:rsid w:val="00BE589F"/>
    <w:rsid w:val="00BE5CBB"/>
    <w:rsid w:val="00BE6117"/>
    <w:rsid w:val="00BE6AF8"/>
    <w:rsid w:val="00BF2296"/>
    <w:rsid w:val="00C0195F"/>
    <w:rsid w:val="00C01CB1"/>
    <w:rsid w:val="00C0241F"/>
    <w:rsid w:val="00C05311"/>
    <w:rsid w:val="00C10BF8"/>
    <w:rsid w:val="00C2083D"/>
    <w:rsid w:val="00C22F4C"/>
    <w:rsid w:val="00C242E6"/>
    <w:rsid w:val="00C2481E"/>
    <w:rsid w:val="00C248D0"/>
    <w:rsid w:val="00C2588F"/>
    <w:rsid w:val="00C30E99"/>
    <w:rsid w:val="00C37210"/>
    <w:rsid w:val="00C37302"/>
    <w:rsid w:val="00C37557"/>
    <w:rsid w:val="00C405A7"/>
    <w:rsid w:val="00C40BBC"/>
    <w:rsid w:val="00C42FAE"/>
    <w:rsid w:val="00C43237"/>
    <w:rsid w:val="00C43A99"/>
    <w:rsid w:val="00C44428"/>
    <w:rsid w:val="00C450CA"/>
    <w:rsid w:val="00C51833"/>
    <w:rsid w:val="00C54FC7"/>
    <w:rsid w:val="00C60167"/>
    <w:rsid w:val="00C60A1C"/>
    <w:rsid w:val="00C615AC"/>
    <w:rsid w:val="00C644C2"/>
    <w:rsid w:val="00C7112D"/>
    <w:rsid w:val="00C768E9"/>
    <w:rsid w:val="00C81FB2"/>
    <w:rsid w:val="00C83F6C"/>
    <w:rsid w:val="00C861F6"/>
    <w:rsid w:val="00C91FD8"/>
    <w:rsid w:val="00C94EE5"/>
    <w:rsid w:val="00CA0FE8"/>
    <w:rsid w:val="00CA36F9"/>
    <w:rsid w:val="00CA6D52"/>
    <w:rsid w:val="00CB0FBD"/>
    <w:rsid w:val="00CB1686"/>
    <w:rsid w:val="00CB37CA"/>
    <w:rsid w:val="00CB4E72"/>
    <w:rsid w:val="00CB69BB"/>
    <w:rsid w:val="00CB6A3D"/>
    <w:rsid w:val="00CB7C31"/>
    <w:rsid w:val="00CB7C4F"/>
    <w:rsid w:val="00CC0312"/>
    <w:rsid w:val="00CC187C"/>
    <w:rsid w:val="00CC5DDE"/>
    <w:rsid w:val="00CC7CE7"/>
    <w:rsid w:val="00CD3B06"/>
    <w:rsid w:val="00CD417F"/>
    <w:rsid w:val="00CD773D"/>
    <w:rsid w:val="00CE691A"/>
    <w:rsid w:val="00CE7B4E"/>
    <w:rsid w:val="00D03986"/>
    <w:rsid w:val="00D04532"/>
    <w:rsid w:val="00D07443"/>
    <w:rsid w:val="00D12762"/>
    <w:rsid w:val="00D13649"/>
    <w:rsid w:val="00D13AE6"/>
    <w:rsid w:val="00D13C05"/>
    <w:rsid w:val="00D164D2"/>
    <w:rsid w:val="00D16A2A"/>
    <w:rsid w:val="00D2047A"/>
    <w:rsid w:val="00D20BC0"/>
    <w:rsid w:val="00D22C3E"/>
    <w:rsid w:val="00D23122"/>
    <w:rsid w:val="00D26D5C"/>
    <w:rsid w:val="00D27C14"/>
    <w:rsid w:val="00D30088"/>
    <w:rsid w:val="00D33A73"/>
    <w:rsid w:val="00D4093B"/>
    <w:rsid w:val="00D47DE8"/>
    <w:rsid w:val="00D53283"/>
    <w:rsid w:val="00D557C3"/>
    <w:rsid w:val="00D5666A"/>
    <w:rsid w:val="00D568A4"/>
    <w:rsid w:val="00D60315"/>
    <w:rsid w:val="00D612B0"/>
    <w:rsid w:val="00D6430F"/>
    <w:rsid w:val="00D71628"/>
    <w:rsid w:val="00D72625"/>
    <w:rsid w:val="00D7406C"/>
    <w:rsid w:val="00D754F0"/>
    <w:rsid w:val="00D77040"/>
    <w:rsid w:val="00D819B2"/>
    <w:rsid w:val="00D83D44"/>
    <w:rsid w:val="00D84A46"/>
    <w:rsid w:val="00D8532A"/>
    <w:rsid w:val="00D90551"/>
    <w:rsid w:val="00D908C8"/>
    <w:rsid w:val="00D96B1C"/>
    <w:rsid w:val="00D97347"/>
    <w:rsid w:val="00DA046F"/>
    <w:rsid w:val="00DA181E"/>
    <w:rsid w:val="00DA2F6E"/>
    <w:rsid w:val="00DA3484"/>
    <w:rsid w:val="00DA3933"/>
    <w:rsid w:val="00DA5813"/>
    <w:rsid w:val="00DA6F4D"/>
    <w:rsid w:val="00DB0179"/>
    <w:rsid w:val="00DB0A41"/>
    <w:rsid w:val="00DB369B"/>
    <w:rsid w:val="00DB3710"/>
    <w:rsid w:val="00DC0821"/>
    <w:rsid w:val="00DC10C8"/>
    <w:rsid w:val="00DC144A"/>
    <w:rsid w:val="00DD123A"/>
    <w:rsid w:val="00DD152E"/>
    <w:rsid w:val="00DD3B38"/>
    <w:rsid w:val="00DE001C"/>
    <w:rsid w:val="00DE530F"/>
    <w:rsid w:val="00E00033"/>
    <w:rsid w:val="00E05F54"/>
    <w:rsid w:val="00E0752F"/>
    <w:rsid w:val="00E11412"/>
    <w:rsid w:val="00E11621"/>
    <w:rsid w:val="00E11FC4"/>
    <w:rsid w:val="00E1446F"/>
    <w:rsid w:val="00E15222"/>
    <w:rsid w:val="00E174D3"/>
    <w:rsid w:val="00E17532"/>
    <w:rsid w:val="00E24C0D"/>
    <w:rsid w:val="00E2545D"/>
    <w:rsid w:val="00E272A8"/>
    <w:rsid w:val="00E30779"/>
    <w:rsid w:val="00E43771"/>
    <w:rsid w:val="00E4522D"/>
    <w:rsid w:val="00E46F08"/>
    <w:rsid w:val="00E508A0"/>
    <w:rsid w:val="00E54571"/>
    <w:rsid w:val="00E547EF"/>
    <w:rsid w:val="00E55290"/>
    <w:rsid w:val="00E55B4C"/>
    <w:rsid w:val="00E6237D"/>
    <w:rsid w:val="00E627CB"/>
    <w:rsid w:val="00E62A4B"/>
    <w:rsid w:val="00E63122"/>
    <w:rsid w:val="00E726E5"/>
    <w:rsid w:val="00E73FB1"/>
    <w:rsid w:val="00E75547"/>
    <w:rsid w:val="00E75F8D"/>
    <w:rsid w:val="00E76D35"/>
    <w:rsid w:val="00E82FF7"/>
    <w:rsid w:val="00E841CE"/>
    <w:rsid w:val="00E92D8C"/>
    <w:rsid w:val="00EA039D"/>
    <w:rsid w:val="00EA2DE1"/>
    <w:rsid w:val="00EA328F"/>
    <w:rsid w:val="00EA32FD"/>
    <w:rsid w:val="00EC0555"/>
    <w:rsid w:val="00EC055D"/>
    <w:rsid w:val="00EC44C7"/>
    <w:rsid w:val="00ED41B0"/>
    <w:rsid w:val="00ED475F"/>
    <w:rsid w:val="00ED6A47"/>
    <w:rsid w:val="00ED6DCB"/>
    <w:rsid w:val="00EE379C"/>
    <w:rsid w:val="00EE6158"/>
    <w:rsid w:val="00EF0722"/>
    <w:rsid w:val="00EF301D"/>
    <w:rsid w:val="00EF3878"/>
    <w:rsid w:val="00F01643"/>
    <w:rsid w:val="00F103C9"/>
    <w:rsid w:val="00F1455A"/>
    <w:rsid w:val="00F14D38"/>
    <w:rsid w:val="00F20382"/>
    <w:rsid w:val="00F205ED"/>
    <w:rsid w:val="00F2095F"/>
    <w:rsid w:val="00F20BA4"/>
    <w:rsid w:val="00F21DDC"/>
    <w:rsid w:val="00F31754"/>
    <w:rsid w:val="00F3389E"/>
    <w:rsid w:val="00F420A6"/>
    <w:rsid w:val="00F42342"/>
    <w:rsid w:val="00F45F30"/>
    <w:rsid w:val="00F464CB"/>
    <w:rsid w:val="00F46E01"/>
    <w:rsid w:val="00F4715D"/>
    <w:rsid w:val="00F56E02"/>
    <w:rsid w:val="00F62EB4"/>
    <w:rsid w:val="00F651AE"/>
    <w:rsid w:val="00F6664E"/>
    <w:rsid w:val="00F66AA4"/>
    <w:rsid w:val="00F67678"/>
    <w:rsid w:val="00F76681"/>
    <w:rsid w:val="00F77384"/>
    <w:rsid w:val="00F82241"/>
    <w:rsid w:val="00F91672"/>
    <w:rsid w:val="00F91992"/>
    <w:rsid w:val="00F92742"/>
    <w:rsid w:val="00F92BA2"/>
    <w:rsid w:val="00F937AC"/>
    <w:rsid w:val="00FA1282"/>
    <w:rsid w:val="00FA205C"/>
    <w:rsid w:val="00FA21B2"/>
    <w:rsid w:val="00FA3DCB"/>
    <w:rsid w:val="00FA5622"/>
    <w:rsid w:val="00FA636D"/>
    <w:rsid w:val="00FB20F3"/>
    <w:rsid w:val="00FB53E0"/>
    <w:rsid w:val="00FB75ED"/>
    <w:rsid w:val="00FC0B86"/>
    <w:rsid w:val="00FC1282"/>
    <w:rsid w:val="00FC48FC"/>
    <w:rsid w:val="00FC4DCD"/>
    <w:rsid w:val="00FC57F6"/>
    <w:rsid w:val="00FD1576"/>
    <w:rsid w:val="00FD2B74"/>
    <w:rsid w:val="00FD6150"/>
    <w:rsid w:val="00FD6766"/>
    <w:rsid w:val="00FE1900"/>
    <w:rsid w:val="00FE21EC"/>
    <w:rsid w:val="00FE31F2"/>
    <w:rsid w:val="00FF1063"/>
    <w:rsid w:val="00FF3F89"/>
    <w:rsid w:val="00FF7329"/>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5D2E09"/>
  <w15:docId w15:val="{4213CF27-FDC9-4982-9F9C-F4618865C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lsdException w:name="macro" w:semiHidden="1" w:unhideWhenUsed="1"/>
    <w:lsdException w:name="toa heading" w:semiHidden="1" w:unhideWhenUsed="1"/>
    <w:lsdException w:name="List" w:unhideWhenUsed="1"/>
    <w:lsdException w:name="List Bullet"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lsdException w:name="Intense Quote"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style>
  <w:style w:type="paragraph" w:styleId="Heading1">
    <w:name w:val="heading 1"/>
    <w:basedOn w:val="Normal"/>
    <w:next w:val="Normal"/>
    <w:link w:val="Heading1Char"/>
    <w:uiPriority w:val="9"/>
    <w:semiHidden/>
    <w:rsid w:val="00DA3933"/>
    <w:pPr>
      <w:keepNext/>
      <w:keepLines/>
      <w:numPr>
        <w:numId w:val="39"/>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rsid w:val="00DA3933"/>
    <w:pPr>
      <w:keepNext/>
      <w:keepLines/>
      <w:numPr>
        <w:ilvl w:val="1"/>
        <w:numId w:val="39"/>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rsid w:val="00DA3933"/>
    <w:pPr>
      <w:keepNext/>
      <w:keepLines/>
      <w:numPr>
        <w:ilvl w:val="2"/>
        <w:numId w:val="39"/>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rsid w:val="007A397A"/>
    <w:pPr>
      <w:keepNext/>
      <w:keepLines/>
      <w:numPr>
        <w:ilvl w:val="3"/>
        <w:numId w:val="39"/>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qFormat/>
    <w:rsid w:val="00D33A73"/>
    <w:pPr>
      <w:keepNext/>
      <w:keepLines/>
      <w:numPr>
        <w:ilvl w:val="4"/>
        <w:numId w:val="39"/>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qFormat/>
    <w:rsid w:val="00D33A73"/>
    <w:pPr>
      <w:keepNext/>
      <w:keepLines/>
      <w:numPr>
        <w:ilvl w:val="5"/>
        <w:numId w:val="39"/>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33A73"/>
    <w:pPr>
      <w:keepNext/>
      <w:keepLines/>
      <w:numPr>
        <w:ilvl w:val="6"/>
        <w:numId w:val="39"/>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33A73"/>
    <w:pPr>
      <w:keepNext/>
      <w:keepLines/>
      <w:numPr>
        <w:ilvl w:val="7"/>
        <w:numId w:val="3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33A73"/>
    <w:pPr>
      <w:keepNext/>
      <w:keepLines/>
      <w:numPr>
        <w:ilvl w:val="8"/>
        <w:numId w:val="3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0D14F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0D14F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D14F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0D14FD"/>
    <w:rPr>
      <w:rFonts w:asciiTheme="majorHAnsi" w:eastAsiaTheme="majorEastAsia" w:hAnsiTheme="majorHAnsi" w:cstheme="majorBidi"/>
      <w:b/>
      <w:bCs/>
      <w:i/>
      <w:iCs/>
      <w:color w:val="4F81BD" w:themeColor="accent1"/>
    </w:rPr>
  </w:style>
  <w:style w:type="paragraph" w:customStyle="1" w:styleId="FP-Normal">
    <w:name w:val="FP-Normal"/>
    <w:basedOn w:val="Normal"/>
    <w:link w:val="FP-NormalChar"/>
    <w:qFormat/>
    <w:rsid w:val="00BB198A"/>
    <w:pPr>
      <w:spacing w:before="200" w:after="100"/>
      <w:jc w:val="both"/>
    </w:pPr>
    <w:rPr>
      <w:lang w:val="en-GB"/>
    </w:rPr>
  </w:style>
  <w:style w:type="character" w:customStyle="1" w:styleId="FP-NormalChar">
    <w:name w:val="FP-Normal Char"/>
    <w:basedOn w:val="DefaultParagraphFont"/>
    <w:link w:val="FP-Normal"/>
    <w:rsid w:val="00BB198A"/>
    <w:rPr>
      <w:lang w:val="en-GB"/>
    </w:rPr>
  </w:style>
  <w:style w:type="paragraph" w:styleId="NoSpacing">
    <w:name w:val="No Spacing"/>
    <w:uiPriority w:val="1"/>
    <w:semiHidden/>
    <w:rsid w:val="00DA3933"/>
    <w:pPr>
      <w:spacing w:after="0" w:line="240" w:lineRule="auto"/>
    </w:pPr>
  </w:style>
  <w:style w:type="paragraph" w:styleId="Quote">
    <w:name w:val="Quote"/>
    <w:basedOn w:val="Normal"/>
    <w:next w:val="Normal"/>
    <w:link w:val="QuoteChar"/>
    <w:uiPriority w:val="29"/>
    <w:semiHidden/>
    <w:rsid w:val="00DA3933"/>
    <w:rPr>
      <w:i/>
      <w:iCs/>
      <w:color w:val="000000" w:themeColor="text1"/>
    </w:rPr>
  </w:style>
  <w:style w:type="character" w:customStyle="1" w:styleId="QuoteChar">
    <w:name w:val="Quote Char"/>
    <w:basedOn w:val="DefaultParagraphFont"/>
    <w:link w:val="Quote"/>
    <w:uiPriority w:val="29"/>
    <w:semiHidden/>
    <w:rsid w:val="000D14FD"/>
    <w:rPr>
      <w:i/>
      <w:iCs/>
      <w:color w:val="000000" w:themeColor="text1"/>
    </w:rPr>
  </w:style>
  <w:style w:type="paragraph" w:customStyle="1" w:styleId="FP-Heading1">
    <w:name w:val="FP-Heading 1"/>
    <w:basedOn w:val="Heading1"/>
    <w:next w:val="FP-Normal"/>
    <w:link w:val="FP-Heading1Znak"/>
    <w:uiPriority w:val="1"/>
    <w:qFormat/>
    <w:rsid w:val="00A21253"/>
    <w:pPr>
      <w:pageBreakBefore/>
      <w:numPr>
        <w:numId w:val="42"/>
      </w:numPr>
      <w:spacing w:before="240" w:line="259" w:lineRule="auto"/>
    </w:pPr>
    <w:rPr>
      <w:rFonts w:asciiTheme="minorHAnsi" w:hAnsiTheme="minorHAnsi"/>
      <w:caps/>
      <w:color w:val="000000" w:themeColor="text1"/>
      <w:sz w:val="32"/>
      <w:szCs w:val="24"/>
      <w:lang w:val="en-GB"/>
    </w:rPr>
  </w:style>
  <w:style w:type="character" w:customStyle="1" w:styleId="FP-Heading1Znak">
    <w:name w:val="FP-Heading 1 Znak"/>
    <w:basedOn w:val="Heading1Char"/>
    <w:link w:val="FP-Heading1"/>
    <w:uiPriority w:val="1"/>
    <w:rsid w:val="00A21253"/>
    <w:rPr>
      <w:rFonts w:asciiTheme="majorHAnsi" w:eastAsiaTheme="majorEastAsia" w:hAnsiTheme="majorHAnsi" w:cstheme="majorBidi"/>
      <w:b/>
      <w:bCs/>
      <w:caps/>
      <w:color w:val="000000" w:themeColor="text1"/>
      <w:sz w:val="32"/>
      <w:szCs w:val="24"/>
      <w:lang w:val="en-GB"/>
    </w:rPr>
  </w:style>
  <w:style w:type="paragraph" w:styleId="ListParagraph">
    <w:name w:val="List Paragraph"/>
    <w:basedOn w:val="Normal"/>
    <w:uiPriority w:val="34"/>
    <w:qFormat/>
    <w:rsid w:val="00B11D09"/>
    <w:pPr>
      <w:ind w:left="720"/>
      <w:contextualSpacing/>
    </w:pPr>
  </w:style>
  <w:style w:type="paragraph" w:customStyle="1" w:styleId="FP-Heading2">
    <w:name w:val="FP-Heading 2"/>
    <w:basedOn w:val="Heading2"/>
    <w:next w:val="FP-Normal"/>
    <w:link w:val="FP-Heading2Char"/>
    <w:uiPriority w:val="2"/>
    <w:rsid w:val="002D1ED8"/>
    <w:rPr>
      <w:rFonts w:ascii="Malleable-FP" w:hAnsi="Malleable-FP"/>
      <w:b w:val="0"/>
      <w:bCs w:val="0"/>
      <w:caps/>
      <w:color w:val="auto"/>
      <w:spacing w:val="20"/>
      <w:sz w:val="32"/>
      <w:szCs w:val="24"/>
      <w:lang w:val="en-GB"/>
    </w:rPr>
  </w:style>
  <w:style w:type="character" w:customStyle="1" w:styleId="FP-Heading2Char">
    <w:name w:val="FP-Heading 2 Char"/>
    <w:basedOn w:val="Heading2Char"/>
    <w:link w:val="FP-Heading2"/>
    <w:uiPriority w:val="2"/>
    <w:rsid w:val="002D1ED8"/>
    <w:rPr>
      <w:rFonts w:ascii="Malleable-FP" w:eastAsiaTheme="majorEastAsia" w:hAnsi="Malleable-FP" w:cstheme="majorBidi"/>
      <w:b w:val="0"/>
      <w:bCs w:val="0"/>
      <w:caps/>
      <w:color w:val="4F81BD" w:themeColor="accent1"/>
      <w:spacing w:val="20"/>
      <w:sz w:val="32"/>
      <w:szCs w:val="24"/>
      <w:lang w:val="en-GB"/>
    </w:rPr>
  </w:style>
  <w:style w:type="paragraph" w:customStyle="1" w:styleId="FP-Heading3">
    <w:name w:val="FP-Heading 3"/>
    <w:basedOn w:val="Heading3"/>
    <w:next w:val="FP-Normal"/>
    <w:link w:val="FP-Heading3Char"/>
    <w:uiPriority w:val="3"/>
    <w:qFormat/>
    <w:rsid w:val="00A21253"/>
    <w:pPr>
      <w:numPr>
        <w:numId w:val="42"/>
      </w:numPr>
    </w:pPr>
    <w:rPr>
      <w:rFonts w:asciiTheme="minorHAnsi" w:hAnsiTheme="minorHAnsi"/>
      <w:b w:val="0"/>
      <w:bCs w:val="0"/>
      <w:color w:val="auto"/>
      <w:sz w:val="26"/>
      <w:lang w:val="en-GB"/>
    </w:rPr>
  </w:style>
  <w:style w:type="character" w:customStyle="1" w:styleId="FP-Heading3Char">
    <w:name w:val="FP-Heading 3 Char"/>
    <w:basedOn w:val="Heading3Char"/>
    <w:link w:val="FP-Heading3"/>
    <w:uiPriority w:val="3"/>
    <w:rsid w:val="00A21253"/>
    <w:rPr>
      <w:rFonts w:asciiTheme="majorHAnsi" w:eastAsiaTheme="majorEastAsia" w:hAnsiTheme="majorHAnsi" w:cstheme="majorBidi"/>
      <w:b w:val="0"/>
      <w:bCs w:val="0"/>
      <w:color w:val="4F81BD" w:themeColor="accent1"/>
      <w:sz w:val="26"/>
      <w:lang w:val="en-GB"/>
    </w:rPr>
  </w:style>
  <w:style w:type="paragraph" w:customStyle="1" w:styleId="FP-Heading4">
    <w:name w:val="FP-Heading 4"/>
    <w:basedOn w:val="Heading4"/>
    <w:next w:val="FP-Normal"/>
    <w:link w:val="FP-Heading4Char"/>
    <w:uiPriority w:val="4"/>
    <w:qFormat/>
    <w:rsid w:val="002D1ED8"/>
    <w:pPr>
      <w:numPr>
        <w:numId w:val="42"/>
      </w:numPr>
    </w:pPr>
    <w:rPr>
      <w:rFonts w:ascii="Malleable-FP" w:hAnsi="Malleable-FP"/>
      <w:b w:val="0"/>
      <w:bCs w:val="0"/>
      <w:i w:val="0"/>
      <w:iCs w:val="0"/>
      <w:caps/>
      <w:color w:val="auto"/>
      <w:spacing w:val="20"/>
      <w:sz w:val="24"/>
      <w:lang w:val="en-GB"/>
    </w:rPr>
  </w:style>
  <w:style w:type="character" w:customStyle="1" w:styleId="FP-Heading4Char">
    <w:name w:val="FP-Heading 4 Char"/>
    <w:basedOn w:val="Heading4Char"/>
    <w:link w:val="FP-Heading4"/>
    <w:uiPriority w:val="4"/>
    <w:rsid w:val="002D1ED8"/>
    <w:rPr>
      <w:rFonts w:ascii="Malleable-FP" w:eastAsiaTheme="majorEastAsia" w:hAnsi="Malleable-FP" w:cstheme="majorBidi"/>
      <w:b w:val="0"/>
      <w:bCs w:val="0"/>
      <w:i w:val="0"/>
      <w:iCs w:val="0"/>
      <w:caps/>
      <w:color w:val="4F81BD" w:themeColor="accent1"/>
      <w:spacing w:val="20"/>
      <w:sz w:val="24"/>
      <w:lang w:val="en-GB"/>
    </w:rPr>
  </w:style>
  <w:style w:type="paragraph" w:styleId="BalloonText">
    <w:name w:val="Balloon Text"/>
    <w:basedOn w:val="Normal"/>
    <w:link w:val="BalloonTextChar"/>
    <w:uiPriority w:val="99"/>
    <w:semiHidden/>
    <w:rsid w:val="008001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14FD"/>
    <w:rPr>
      <w:rFonts w:ascii="Tahoma" w:hAnsi="Tahoma" w:cs="Tahoma"/>
      <w:sz w:val="16"/>
      <w:szCs w:val="16"/>
    </w:rPr>
  </w:style>
  <w:style w:type="paragraph" w:styleId="Title">
    <w:name w:val="Title"/>
    <w:basedOn w:val="Normal"/>
    <w:next w:val="Normal"/>
    <w:link w:val="TitleChar"/>
    <w:uiPriority w:val="10"/>
    <w:semiHidden/>
    <w:rsid w:val="0080019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0D14FD"/>
    <w:rPr>
      <w:rFonts w:asciiTheme="majorHAnsi" w:eastAsiaTheme="majorEastAsia" w:hAnsiTheme="majorHAnsi" w:cstheme="majorBidi"/>
      <w:color w:val="17365D" w:themeColor="text2" w:themeShade="BF"/>
      <w:spacing w:val="5"/>
      <w:kern w:val="28"/>
      <w:sz w:val="52"/>
      <w:szCs w:val="52"/>
    </w:rPr>
  </w:style>
  <w:style w:type="paragraph" w:customStyle="1" w:styleId="FP-Subtitle">
    <w:name w:val="FP-Subtitle"/>
    <w:basedOn w:val="Subtitle"/>
    <w:next w:val="FP-Normal"/>
    <w:link w:val="FP-SubtitleChar"/>
    <w:uiPriority w:val="30"/>
    <w:semiHidden/>
    <w:rsid w:val="00800195"/>
    <w:pPr>
      <w:ind w:left="2124"/>
    </w:pPr>
    <w:rPr>
      <w:lang w:val="en-GB"/>
    </w:rPr>
  </w:style>
  <w:style w:type="paragraph" w:styleId="Subtitle">
    <w:name w:val="Subtitle"/>
    <w:basedOn w:val="Normal"/>
    <w:next w:val="Normal"/>
    <w:link w:val="SubtitleChar"/>
    <w:uiPriority w:val="11"/>
    <w:semiHidden/>
    <w:rsid w:val="0080019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0D14FD"/>
    <w:rPr>
      <w:rFonts w:asciiTheme="majorHAnsi" w:eastAsiaTheme="majorEastAsia" w:hAnsiTheme="majorHAnsi" w:cstheme="majorBidi"/>
      <w:i/>
      <w:iCs/>
      <w:color w:val="4F81BD" w:themeColor="accent1"/>
      <w:spacing w:val="15"/>
      <w:sz w:val="24"/>
      <w:szCs w:val="24"/>
    </w:rPr>
  </w:style>
  <w:style w:type="paragraph" w:customStyle="1" w:styleId="FP-Title">
    <w:name w:val="FP-Title"/>
    <w:basedOn w:val="Title"/>
    <w:next w:val="FP-Subtitle"/>
    <w:link w:val="FP-TitleChar"/>
    <w:uiPriority w:val="29"/>
    <w:semiHidden/>
    <w:rsid w:val="000655C3"/>
    <w:pPr>
      <w:ind w:left="2124"/>
    </w:pPr>
    <w:rPr>
      <w:sz w:val="40"/>
      <w:lang w:val="en-GB"/>
    </w:rPr>
  </w:style>
  <w:style w:type="character" w:customStyle="1" w:styleId="FP-TitleChar">
    <w:name w:val="FP-Title Char"/>
    <w:basedOn w:val="TitleChar"/>
    <w:link w:val="FP-Title"/>
    <w:uiPriority w:val="29"/>
    <w:semiHidden/>
    <w:rsid w:val="004B52AA"/>
    <w:rPr>
      <w:rFonts w:asciiTheme="majorHAnsi" w:eastAsiaTheme="majorEastAsia" w:hAnsiTheme="majorHAnsi" w:cstheme="majorBidi"/>
      <w:color w:val="17365D" w:themeColor="text2" w:themeShade="BF"/>
      <w:spacing w:val="5"/>
      <w:kern w:val="28"/>
      <w:sz w:val="40"/>
      <w:szCs w:val="52"/>
      <w:lang w:val="en-GB"/>
    </w:rPr>
  </w:style>
  <w:style w:type="character" w:styleId="PlaceholderText">
    <w:name w:val="Placeholder Text"/>
    <w:basedOn w:val="DefaultParagraphFont"/>
    <w:uiPriority w:val="99"/>
    <w:semiHidden/>
    <w:rsid w:val="00800195"/>
    <w:rPr>
      <w:color w:val="808080"/>
    </w:rPr>
  </w:style>
  <w:style w:type="paragraph" w:styleId="Header">
    <w:name w:val="header"/>
    <w:basedOn w:val="Normal"/>
    <w:link w:val="HeaderChar"/>
    <w:uiPriority w:val="99"/>
    <w:rsid w:val="00800195"/>
    <w:pPr>
      <w:tabs>
        <w:tab w:val="center" w:pos="4536"/>
        <w:tab w:val="right" w:pos="9072"/>
      </w:tabs>
      <w:spacing w:after="0" w:line="240" w:lineRule="auto"/>
    </w:pPr>
  </w:style>
  <w:style w:type="character" w:customStyle="1" w:styleId="HeaderChar">
    <w:name w:val="Header Char"/>
    <w:basedOn w:val="DefaultParagraphFont"/>
    <w:link w:val="Header"/>
    <w:uiPriority w:val="99"/>
    <w:rsid w:val="000D14FD"/>
  </w:style>
  <w:style w:type="paragraph" w:styleId="Footer">
    <w:name w:val="footer"/>
    <w:basedOn w:val="Normal"/>
    <w:link w:val="FooterChar"/>
    <w:uiPriority w:val="99"/>
    <w:semiHidden/>
    <w:rsid w:val="00800195"/>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0D14FD"/>
  </w:style>
  <w:style w:type="table" w:styleId="TableGrid">
    <w:name w:val="Table Grid"/>
    <w:basedOn w:val="TableNormal"/>
    <w:uiPriority w:val="59"/>
    <w:locked/>
    <w:rsid w:val="00800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FP-Header">
    <w:name w:val="FP-Header"/>
    <w:basedOn w:val="Header"/>
    <w:semiHidden/>
    <w:rsid w:val="000655C3"/>
    <w:rPr>
      <w:sz w:val="18"/>
      <w:lang w:val="en-GB"/>
    </w:rPr>
  </w:style>
  <w:style w:type="paragraph" w:customStyle="1" w:styleId="FP-Footer">
    <w:name w:val="FP-Footer"/>
    <w:basedOn w:val="Footer"/>
    <w:semiHidden/>
    <w:rsid w:val="000655C3"/>
    <w:pPr>
      <w:jc w:val="right"/>
    </w:pPr>
    <w:rPr>
      <w:sz w:val="18"/>
      <w:lang w:val="en-GB"/>
    </w:rPr>
  </w:style>
  <w:style w:type="paragraph" w:styleId="TOCHeading">
    <w:name w:val="TOC Heading"/>
    <w:basedOn w:val="Heading1"/>
    <w:next w:val="Normal"/>
    <w:uiPriority w:val="39"/>
    <w:rsid w:val="006F1BD5"/>
    <w:pPr>
      <w:outlineLvl w:val="9"/>
    </w:pPr>
    <w:rPr>
      <w:lang w:val="en-US"/>
    </w:rPr>
  </w:style>
  <w:style w:type="paragraph" w:styleId="TOC1">
    <w:name w:val="toc 1"/>
    <w:basedOn w:val="Normal"/>
    <w:next w:val="Normal"/>
    <w:autoRedefine/>
    <w:uiPriority w:val="39"/>
    <w:rsid w:val="008047E0"/>
    <w:pPr>
      <w:tabs>
        <w:tab w:val="left" w:pos="660"/>
        <w:tab w:val="right" w:leader="dot" w:pos="9592"/>
      </w:tabs>
      <w:spacing w:after="160"/>
    </w:pPr>
    <w:rPr>
      <w:b/>
      <w:caps/>
      <w:sz w:val="26"/>
      <w:szCs w:val="28"/>
      <w:lang w:val="en-GB"/>
    </w:rPr>
  </w:style>
  <w:style w:type="paragraph" w:styleId="TOC2">
    <w:name w:val="toc 2"/>
    <w:basedOn w:val="Normal"/>
    <w:next w:val="Normal"/>
    <w:autoRedefine/>
    <w:uiPriority w:val="39"/>
    <w:rsid w:val="00A21253"/>
    <w:pPr>
      <w:spacing w:after="100"/>
      <w:ind w:left="220"/>
    </w:pPr>
    <w:rPr>
      <w:color w:val="000000" w:themeColor="text1"/>
      <w:sz w:val="26"/>
      <w:lang w:val="en-GB"/>
    </w:rPr>
  </w:style>
  <w:style w:type="character" w:styleId="Hyperlink">
    <w:name w:val="Hyperlink"/>
    <w:basedOn w:val="DefaultParagraphFont"/>
    <w:uiPriority w:val="99"/>
    <w:rsid w:val="00AD0634"/>
    <w:rPr>
      <w:color w:val="E36C0A" w:themeColor="accent6" w:themeShade="BF"/>
      <w:u w:val="single"/>
      <w:lang w:val="en-GB"/>
    </w:rPr>
  </w:style>
  <w:style w:type="paragraph" w:styleId="TOC3">
    <w:name w:val="toc 3"/>
    <w:basedOn w:val="Normal"/>
    <w:next w:val="Normal"/>
    <w:autoRedefine/>
    <w:uiPriority w:val="39"/>
    <w:rsid w:val="00C405A7"/>
    <w:pPr>
      <w:spacing w:after="100"/>
      <w:ind w:left="440"/>
    </w:pPr>
    <w:rPr>
      <w:rFonts w:ascii="Malleable-FP Light" w:hAnsi="Malleable-FP Light"/>
      <w:color w:val="595959" w:themeColor="text1" w:themeTint="A6"/>
      <w:sz w:val="20"/>
      <w:lang w:val="en-GB"/>
    </w:rPr>
  </w:style>
  <w:style w:type="paragraph" w:styleId="ListBullet">
    <w:name w:val="List Bullet"/>
    <w:basedOn w:val="Normal"/>
    <w:uiPriority w:val="99"/>
    <w:semiHidden/>
    <w:rsid w:val="002E3FFC"/>
    <w:pPr>
      <w:numPr>
        <w:numId w:val="1"/>
      </w:numPr>
      <w:contextualSpacing/>
    </w:pPr>
  </w:style>
  <w:style w:type="paragraph" w:styleId="List">
    <w:name w:val="List"/>
    <w:basedOn w:val="Normal"/>
    <w:uiPriority w:val="99"/>
    <w:semiHidden/>
    <w:rsid w:val="002E3FFC"/>
    <w:pPr>
      <w:ind w:left="283" w:hanging="283"/>
      <w:contextualSpacing/>
    </w:pPr>
  </w:style>
  <w:style w:type="paragraph" w:customStyle="1" w:styleId="FP-List-Bullet">
    <w:name w:val="FP-List-Bullet"/>
    <w:link w:val="FP-List-BulletChar"/>
    <w:uiPriority w:val="5"/>
    <w:rsid w:val="002D1ED8"/>
    <w:pPr>
      <w:numPr>
        <w:numId w:val="2"/>
      </w:numPr>
      <w:spacing w:before="40" w:after="120"/>
      <w:ind w:left="360"/>
    </w:pPr>
    <w:rPr>
      <w:rFonts w:ascii="PT Sans" w:hAnsi="PT Sans"/>
      <w:sz w:val="20"/>
      <w:lang w:val="en-GB"/>
    </w:rPr>
  </w:style>
  <w:style w:type="table" w:customStyle="1" w:styleId="FP-Table-Base">
    <w:name w:val="FP-Table-Base"/>
    <w:basedOn w:val="TableNormal"/>
    <w:uiPriority w:val="99"/>
    <w:qFormat/>
    <w:locked/>
    <w:rsid w:val="00ED6DCB"/>
    <w:pPr>
      <w:spacing w:after="0" w:line="240" w:lineRule="auto"/>
    </w:pPr>
    <w:tblPr/>
  </w:style>
  <w:style w:type="paragraph" w:styleId="TableofAuthorities">
    <w:name w:val="table of authorities"/>
    <w:basedOn w:val="Normal"/>
    <w:next w:val="Normal"/>
    <w:uiPriority w:val="99"/>
    <w:semiHidden/>
    <w:rsid w:val="00ED6DCB"/>
    <w:pPr>
      <w:spacing w:after="0"/>
      <w:ind w:left="220" w:hanging="220"/>
    </w:pPr>
  </w:style>
  <w:style w:type="table" w:styleId="LightShading-Accent6">
    <w:name w:val="Light Shading Accent 6"/>
    <w:basedOn w:val="TableNormal"/>
    <w:uiPriority w:val="60"/>
    <w:locked/>
    <w:rsid w:val="00ED6DCB"/>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FP-Table-Simple">
    <w:name w:val="FP-Table-Simple"/>
    <w:basedOn w:val="FP-Table-Base"/>
    <w:uiPriority w:val="99"/>
    <w:qFormat/>
    <w:rsid w:val="00ED6D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StylePr>
  </w:style>
  <w:style w:type="table" w:customStyle="1" w:styleId="FP-Table-Simple-NoBorders">
    <w:name w:val="FP-Table-Simple-NoBorders"/>
    <w:basedOn w:val="FP-Table-Base"/>
    <w:uiPriority w:val="99"/>
    <w:qFormat/>
    <w:rsid w:val="000D14FD"/>
    <w:tblPr/>
    <w:tblStylePr w:type="firstRow">
      <w:pPr>
        <w:jc w:val="center"/>
      </w:pPr>
      <w:rPr>
        <w:b/>
      </w:rPr>
    </w:tblStylePr>
  </w:style>
  <w:style w:type="table" w:customStyle="1" w:styleId="FP-Table-NoFormatting">
    <w:name w:val="FP-Table-NoFormatting"/>
    <w:basedOn w:val="FP-Table-Base"/>
    <w:uiPriority w:val="99"/>
    <w:qFormat/>
    <w:rsid w:val="00045C18"/>
    <w:tblPr/>
  </w:style>
  <w:style w:type="character" w:styleId="CommentReference">
    <w:name w:val="annotation reference"/>
    <w:basedOn w:val="DefaultParagraphFont"/>
    <w:uiPriority w:val="99"/>
    <w:semiHidden/>
    <w:rsid w:val="00CB4E72"/>
    <w:rPr>
      <w:sz w:val="16"/>
      <w:szCs w:val="16"/>
    </w:rPr>
  </w:style>
  <w:style w:type="paragraph" w:styleId="CommentText">
    <w:name w:val="annotation text"/>
    <w:basedOn w:val="Normal"/>
    <w:link w:val="CommentTextChar"/>
    <w:uiPriority w:val="99"/>
    <w:semiHidden/>
    <w:rsid w:val="00CB4E72"/>
    <w:pPr>
      <w:spacing w:line="240" w:lineRule="auto"/>
    </w:pPr>
    <w:rPr>
      <w:sz w:val="20"/>
      <w:szCs w:val="20"/>
    </w:rPr>
  </w:style>
  <w:style w:type="character" w:customStyle="1" w:styleId="CommentTextChar">
    <w:name w:val="Comment Text Char"/>
    <w:basedOn w:val="DefaultParagraphFont"/>
    <w:link w:val="CommentText"/>
    <w:uiPriority w:val="99"/>
    <w:semiHidden/>
    <w:rsid w:val="00CB4E72"/>
    <w:rPr>
      <w:sz w:val="20"/>
      <w:szCs w:val="20"/>
    </w:rPr>
  </w:style>
  <w:style w:type="paragraph" w:styleId="CommentSubject">
    <w:name w:val="annotation subject"/>
    <w:basedOn w:val="CommentText"/>
    <w:next w:val="CommentText"/>
    <w:link w:val="CommentSubjectChar"/>
    <w:uiPriority w:val="99"/>
    <w:semiHidden/>
    <w:rsid w:val="00CB4E72"/>
    <w:rPr>
      <w:b/>
      <w:bCs/>
    </w:rPr>
  </w:style>
  <w:style w:type="character" w:customStyle="1" w:styleId="CommentSubjectChar">
    <w:name w:val="Comment Subject Char"/>
    <w:basedOn w:val="CommentTextChar"/>
    <w:link w:val="CommentSubject"/>
    <w:uiPriority w:val="99"/>
    <w:semiHidden/>
    <w:rsid w:val="00CB4E72"/>
    <w:rPr>
      <w:b/>
      <w:bCs/>
      <w:sz w:val="20"/>
      <w:szCs w:val="20"/>
    </w:rPr>
  </w:style>
  <w:style w:type="paragraph" w:customStyle="1" w:styleId="FP-List-Number">
    <w:name w:val="FP-List-Number"/>
    <w:basedOn w:val="FP-Normal"/>
    <w:uiPriority w:val="5"/>
    <w:rsid w:val="00D2047A"/>
    <w:pPr>
      <w:numPr>
        <w:numId w:val="3"/>
      </w:numPr>
      <w:spacing w:before="40" w:after="40"/>
    </w:pPr>
  </w:style>
  <w:style w:type="paragraph" w:customStyle="1" w:styleId="FP-TableContent-Normal">
    <w:name w:val="FP-TableContent-Normal"/>
    <w:basedOn w:val="FP-Normal"/>
    <w:link w:val="FP-TableContent-NormalChar"/>
    <w:uiPriority w:val="11"/>
    <w:qFormat/>
    <w:rsid w:val="00992F6D"/>
    <w:pPr>
      <w:spacing w:before="40" w:after="40" w:line="240" w:lineRule="auto"/>
      <w:jc w:val="left"/>
    </w:pPr>
    <w:rPr>
      <w:color w:val="262626" w:themeColor="text1" w:themeTint="D9"/>
      <w:sz w:val="18"/>
    </w:rPr>
  </w:style>
  <w:style w:type="character" w:customStyle="1" w:styleId="FP-TableContent-NormalChar">
    <w:name w:val="FP-TableContent-Normal Char"/>
    <w:basedOn w:val="FP-NormalChar"/>
    <w:link w:val="FP-TableContent-Normal"/>
    <w:uiPriority w:val="11"/>
    <w:rsid w:val="00992F6D"/>
    <w:rPr>
      <w:rFonts w:ascii="PT Sans" w:hAnsi="PT Sans"/>
      <w:color w:val="262626" w:themeColor="text1" w:themeTint="D9"/>
      <w:sz w:val="18"/>
      <w:lang w:val="en-GB"/>
    </w:rPr>
  </w:style>
  <w:style w:type="paragraph" w:customStyle="1" w:styleId="Titlecover">
    <w:name w:val="Title_cover"/>
    <w:basedOn w:val="FP-Title"/>
    <w:link w:val="TitlecoverChar"/>
    <w:rsid w:val="00D2047A"/>
    <w:pPr>
      <w:pBdr>
        <w:bottom w:val="single" w:sz="4" w:space="1" w:color="E36C0A" w:themeColor="accent6" w:themeShade="BF"/>
      </w:pBdr>
    </w:pPr>
    <w:rPr>
      <w:rFonts w:asciiTheme="minorHAnsi" w:hAnsiTheme="minorHAnsi"/>
      <w:color w:val="404040" w:themeColor="text1" w:themeTint="BF"/>
    </w:rPr>
  </w:style>
  <w:style w:type="character" w:customStyle="1" w:styleId="TitlecoverChar">
    <w:name w:val="Title_cover Char"/>
    <w:basedOn w:val="FP-TitleChar"/>
    <w:link w:val="Titlecover"/>
    <w:rsid w:val="004B52AA"/>
    <w:rPr>
      <w:rFonts w:asciiTheme="majorHAnsi" w:eastAsiaTheme="majorEastAsia" w:hAnsiTheme="majorHAnsi" w:cstheme="majorBidi"/>
      <w:color w:val="404040" w:themeColor="text1" w:themeTint="BF"/>
      <w:spacing w:val="5"/>
      <w:kern w:val="28"/>
      <w:sz w:val="40"/>
      <w:szCs w:val="52"/>
      <w:lang w:val="en-GB"/>
    </w:rPr>
  </w:style>
  <w:style w:type="paragraph" w:customStyle="1" w:styleId="Titlesmalcover">
    <w:name w:val="Title_smal_cover"/>
    <w:basedOn w:val="FP-Subtitle"/>
    <w:link w:val="TitlesmalcoverChar"/>
    <w:rsid w:val="00D2047A"/>
    <w:rPr>
      <w:rFonts w:asciiTheme="minorHAnsi" w:hAnsiTheme="minorHAnsi"/>
      <w:i w:val="0"/>
      <w:color w:val="404040" w:themeColor="text1" w:themeTint="BF"/>
    </w:rPr>
  </w:style>
  <w:style w:type="paragraph" w:styleId="NormalWeb">
    <w:name w:val="Normal (Web)"/>
    <w:basedOn w:val="Normal"/>
    <w:uiPriority w:val="99"/>
    <w:semiHidden/>
    <w:unhideWhenUsed/>
    <w:rsid w:val="00440AF5"/>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TOC4">
    <w:name w:val="toc 4"/>
    <w:basedOn w:val="Normal"/>
    <w:next w:val="Normal"/>
    <w:autoRedefine/>
    <w:uiPriority w:val="39"/>
    <w:rsid w:val="00C405A7"/>
    <w:pPr>
      <w:spacing w:after="100"/>
      <w:ind w:left="660"/>
    </w:pPr>
    <w:rPr>
      <w:rFonts w:ascii="Malleable-FP Light" w:hAnsi="Malleable-FP Light"/>
      <w:color w:val="7F7F7F" w:themeColor="text1" w:themeTint="80"/>
      <w:sz w:val="18"/>
      <w:lang w:val="en-GB"/>
    </w:rPr>
  </w:style>
  <w:style w:type="character" w:styleId="SubtleEmphasis">
    <w:name w:val="Subtle Emphasis"/>
    <w:basedOn w:val="DefaultParagraphFont"/>
    <w:uiPriority w:val="19"/>
    <w:rsid w:val="00D2047A"/>
    <w:rPr>
      <w:i/>
      <w:iCs/>
      <w:color w:val="808080" w:themeColor="text1" w:themeTint="7F"/>
      <w:lang w:val="en-GB"/>
    </w:rPr>
  </w:style>
  <w:style w:type="character" w:styleId="Emphasis">
    <w:name w:val="Emphasis"/>
    <w:basedOn w:val="DefaultParagraphFont"/>
    <w:uiPriority w:val="20"/>
    <w:rsid w:val="00013EE7"/>
    <w:rPr>
      <w:i/>
      <w:iCs/>
    </w:rPr>
  </w:style>
  <w:style w:type="character" w:styleId="IntenseEmphasis">
    <w:name w:val="Intense Emphasis"/>
    <w:basedOn w:val="DefaultParagraphFont"/>
    <w:uiPriority w:val="21"/>
    <w:rsid w:val="00D2047A"/>
    <w:rPr>
      <w:b/>
      <w:bCs/>
      <w:i/>
      <w:iCs/>
      <w:color w:val="595959" w:themeColor="text1" w:themeTint="A6"/>
      <w:lang w:val="en-GB"/>
    </w:rPr>
  </w:style>
  <w:style w:type="character" w:styleId="Strong">
    <w:name w:val="Strong"/>
    <w:basedOn w:val="DefaultParagraphFont"/>
    <w:uiPriority w:val="22"/>
    <w:rsid w:val="00D2047A"/>
    <w:rPr>
      <w:b/>
      <w:bCs/>
      <w:lang w:val="en-GB"/>
    </w:rPr>
  </w:style>
  <w:style w:type="paragraph" w:styleId="IntenseQuote">
    <w:name w:val="Intense Quote"/>
    <w:basedOn w:val="Normal"/>
    <w:next w:val="Normal"/>
    <w:link w:val="IntenseQuoteChar"/>
    <w:uiPriority w:val="30"/>
    <w:rsid w:val="00D2047A"/>
    <w:pPr>
      <w:pBdr>
        <w:bottom w:val="single" w:sz="4" w:space="4" w:color="E36C0A" w:themeColor="accent6" w:themeShade="BF"/>
      </w:pBdr>
      <w:spacing w:before="200" w:after="280"/>
      <w:ind w:left="936" w:right="936"/>
    </w:pPr>
    <w:rPr>
      <w:b/>
      <w:bCs/>
      <w:iCs/>
      <w:color w:val="404040" w:themeColor="text1" w:themeTint="BF"/>
      <w:lang w:val="en-GB"/>
    </w:rPr>
  </w:style>
  <w:style w:type="character" w:customStyle="1" w:styleId="IntenseQuoteChar">
    <w:name w:val="Intense Quote Char"/>
    <w:basedOn w:val="DefaultParagraphFont"/>
    <w:link w:val="IntenseQuote"/>
    <w:uiPriority w:val="30"/>
    <w:rsid w:val="00D2047A"/>
    <w:rPr>
      <w:b/>
      <w:bCs/>
      <w:iCs/>
      <w:color w:val="404040" w:themeColor="text1" w:themeTint="BF"/>
      <w:lang w:val="en-GB"/>
    </w:rPr>
  </w:style>
  <w:style w:type="character" w:styleId="SubtleReference">
    <w:name w:val="Subtle Reference"/>
    <w:basedOn w:val="DefaultParagraphFont"/>
    <w:uiPriority w:val="31"/>
    <w:rsid w:val="00D2047A"/>
    <w:rPr>
      <w:smallCaps/>
      <w:color w:val="C0504D" w:themeColor="accent2"/>
      <w:u w:val="single"/>
      <w:lang w:val="en-GB"/>
    </w:rPr>
  </w:style>
  <w:style w:type="character" w:styleId="IntenseReference">
    <w:name w:val="Intense Reference"/>
    <w:basedOn w:val="DefaultParagraphFont"/>
    <w:uiPriority w:val="32"/>
    <w:rsid w:val="00D2047A"/>
    <w:rPr>
      <w:b/>
      <w:bCs/>
      <w:smallCaps/>
      <w:color w:val="C0504D" w:themeColor="accent2"/>
      <w:spacing w:val="5"/>
      <w:u w:val="single"/>
      <w:lang w:val="en-GB"/>
    </w:rPr>
  </w:style>
  <w:style w:type="character" w:styleId="BookTitle">
    <w:name w:val="Book Title"/>
    <w:basedOn w:val="DefaultParagraphFont"/>
    <w:uiPriority w:val="33"/>
    <w:rsid w:val="00D2047A"/>
    <w:rPr>
      <w:b/>
      <w:bCs/>
      <w:smallCaps/>
      <w:spacing w:val="5"/>
      <w:lang w:val="en-GB"/>
    </w:rPr>
  </w:style>
  <w:style w:type="paragraph" w:customStyle="1" w:styleId="FP-Normal-Subsection">
    <w:name w:val="FP-Normal-Subsection"/>
    <w:basedOn w:val="FP-Normal"/>
    <w:rsid w:val="004A61C7"/>
    <w:pPr>
      <w:ind w:left="360"/>
    </w:pPr>
  </w:style>
  <w:style w:type="paragraph" w:customStyle="1" w:styleId="FPTableheader">
    <w:name w:val="FP_Table_header"/>
    <w:basedOn w:val="FP-Normal"/>
    <w:link w:val="FPTableheaderChar"/>
    <w:qFormat/>
    <w:rsid w:val="0015643A"/>
    <w:pPr>
      <w:spacing w:before="80"/>
    </w:pPr>
    <w:rPr>
      <w:b/>
      <w:bCs/>
      <w:caps/>
      <w:sz w:val="28"/>
    </w:rPr>
  </w:style>
  <w:style w:type="character" w:customStyle="1" w:styleId="FPTableheaderChar">
    <w:name w:val="FP_Table_header Char"/>
    <w:basedOn w:val="DefaultParagraphFont"/>
    <w:link w:val="FPTableheader"/>
    <w:rsid w:val="0015643A"/>
    <w:rPr>
      <w:b/>
      <w:bCs/>
      <w:caps/>
      <w:sz w:val="28"/>
      <w:lang w:val="en-GB"/>
    </w:rPr>
  </w:style>
  <w:style w:type="table" w:customStyle="1" w:styleId="FP-Table">
    <w:name w:val="FP-Table"/>
    <w:basedOn w:val="TableNormal"/>
    <w:uiPriority w:val="99"/>
    <w:rsid w:val="000976B3"/>
    <w:pPr>
      <w:spacing w:after="0" w:line="240" w:lineRule="auto"/>
    </w:pPr>
    <w:tblPr>
      <w:tblBorders>
        <w:insideH w:val="single" w:sz="4" w:space="0" w:color="A6A6A6" w:themeColor="background1" w:themeShade="A6"/>
        <w:insideV w:val="single" w:sz="4" w:space="0" w:color="A6A6A6" w:themeColor="background1" w:themeShade="A6"/>
      </w:tblBorders>
    </w:tblPr>
    <w:tblStylePr w:type="firstRow">
      <w:tblPr/>
      <w:tcPr>
        <w:tcBorders>
          <w:top w:val="single" w:sz="8" w:space="0" w:color="FFA000"/>
          <w:bottom w:val="single" w:sz="8" w:space="0" w:color="FFA000"/>
        </w:tcBorders>
      </w:tcPr>
    </w:tblStylePr>
  </w:style>
  <w:style w:type="paragraph" w:customStyle="1" w:styleId="FP-Cover-Title">
    <w:name w:val="FP-Cover-Title"/>
    <w:basedOn w:val="Titlecover"/>
    <w:link w:val="FP-Cover-TitleChar"/>
    <w:rsid w:val="002C3A5D"/>
    <w:pPr>
      <w:pBdr>
        <w:bottom w:val="none" w:sz="0" w:space="0" w:color="auto"/>
      </w:pBdr>
    </w:pPr>
    <w:rPr>
      <w:rFonts w:ascii="Malleable-FP" w:hAnsi="Malleable-FP" w:cs="Segoe UI"/>
      <w:caps/>
      <w:color w:val="000000" w:themeColor="text1"/>
      <w:spacing w:val="20"/>
      <w:sz w:val="52"/>
      <w:szCs w:val="40"/>
    </w:rPr>
  </w:style>
  <w:style w:type="character" w:customStyle="1" w:styleId="FP-Cover-TitleChar">
    <w:name w:val="FP-Cover-Title Char"/>
    <w:basedOn w:val="TitlecoverChar"/>
    <w:link w:val="FP-Cover-Title"/>
    <w:rsid w:val="002C3A5D"/>
    <w:rPr>
      <w:rFonts w:ascii="Malleable-FP" w:eastAsiaTheme="majorEastAsia" w:hAnsi="Malleable-FP" w:cs="Segoe UI"/>
      <w:caps/>
      <w:color w:val="000000" w:themeColor="text1"/>
      <w:spacing w:val="20"/>
      <w:kern w:val="28"/>
      <w:sz w:val="52"/>
      <w:szCs w:val="40"/>
      <w:lang w:val="en-GB"/>
    </w:rPr>
  </w:style>
  <w:style w:type="paragraph" w:customStyle="1" w:styleId="FPFOOTERBOLD">
    <w:name w:val="FP_FOOTER_BOLD"/>
    <w:basedOn w:val="Normal"/>
    <w:link w:val="FPFOOTERBOLDChar"/>
    <w:rsid w:val="00D164D2"/>
    <w:pPr>
      <w:spacing w:line="360" w:lineRule="auto"/>
    </w:pPr>
    <w:rPr>
      <w:rFonts w:ascii="Malleable-FP" w:eastAsiaTheme="minorHAnsi" w:hAnsi="Malleable-FP"/>
      <w:b/>
      <w:caps/>
      <w:color w:val="808080" w:themeColor="background1" w:themeShade="80"/>
      <w:sz w:val="14"/>
      <w:szCs w:val="14"/>
      <w:lang w:val="en-US" w:eastAsia="en-US"/>
    </w:rPr>
  </w:style>
  <w:style w:type="character" w:customStyle="1" w:styleId="FPFOOTERBOLDChar">
    <w:name w:val="FP_FOOTER_BOLD Char"/>
    <w:basedOn w:val="DefaultParagraphFont"/>
    <w:link w:val="FPFOOTERBOLD"/>
    <w:rsid w:val="00D164D2"/>
    <w:rPr>
      <w:rFonts w:ascii="Malleable-FP" w:eastAsiaTheme="minorHAnsi" w:hAnsi="Malleable-FP"/>
      <w:b/>
      <w:caps/>
      <w:color w:val="808080" w:themeColor="background1" w:themeShade="80"/>
      <w:sz w:val="14"/>
      <w:szCs w:val="14"/>
      <w:lang w:val="en-US" w:eastAsia="en-US"/>
    </w:rPr>
  </w:style>
  <w:style w:type="paragraph" w:customStyle="1" w:styleId="FPFOOTERREGULAR">
    <w:name w:val="FP_FOOTER_REGULAR"/>
    <w:link w:val="FPFOOTERREGULARChar"/>
    <w:rsid w:val="00B93E58"/>
    <w:pPr>
      <w:spacing w:after="40" w:line="300" w:lineRule="auto"/>
    </w:pPr>
    <w:rPr>
      <w:rFonts w:ascii="Malleable-FP Light" w:eastAsiaTheme="minorHAnsi" w:hAnsi="Malleable-FP Light"/>
      <w:caps/>
      <w:color w:val="262626" w:themeColor="text1" w:themeTint="D9"/>
      <w:spacing w:val="24"/>
      <w:sz w:val="12"/>
      <w:szCs w:val="14"/>
      <w:lang w:val="en-US" w:eastAsia="en-US"/>
    </w:rPr>
  </w:style>
  <w:style w:type="character" w:customStyle="1" w:styleId="FPFOOTERREGULARChar">
    <w:name w:val="FP_FOOTER_REGULAR Char"/>
    <w:basedOn w:val="FPFOOTERBOLDChar"/>
    <w:link w:val="FPFOOTERREGULAR"/>
    <w:rsid w:val="00B93E58"/>
    <w:rPr>
      <w:rFonts w:ascii="Malleable-FP Light" w:eastAsiaTheme="minorHAnsi" w:hAnsi="Malleable-FP Light"/>
      <w:b w:val="0"/>
      <w:caps/>
      <w:color w:val="262626" w:themeColor="text1" w:themeTint="D9"/>
      <w:spacing w:val="24"/>
      <w:sz w:val="12"/>
      <w:szCs w:val="14"/>
      <w:lang w:val="en-US" w:eastAsia="en-US"/>
    </w:rPr>
  </w:style>
  <w:style w:type="paragraph" w:styleId="Caption">
    <w:name w:val="caption"/>
    <w:basedOn w:val="Normal"/>
    <w:next w:val="Normal"/>
    <w:uiPriority w:val="35"/>
    <w:unhideWhenUsed/>
    <w:rsid w:val="00BA2F93"/>
    <w:pPr>
      <w:spacing w:line="240" w:lineRule="auto"/>
    </w:pPr>
    <w:rPr>
      <w:rFonts w:ascii="Verdana" w:hAnsi="Verdana"/>
      <w:i/>
      <w:iCs/>
      <w:color w:val="808080" w:themeColor="background1" w:themeShade="80"/>
      <w:sz w:val="16"/>
      <w:szCs w:val="18"/>
    </w:rPr>
  </w:style>
  <w:style w:type="paragraph" w:customStyle="1" w:styleId="FPSmall">
    <w:name w:val="FP_Small"/>
    <w:basedOn w:val="FP-Normal"/>
    <w:link w:val="FPSmallChar"/>
    <w:rsid w:val="007420B5"/>
    <w:pPr>
      <w:spacing w:before="0" w:after="0" w:line="312" w:lineRule="auto"/>
      <w:jc w:val="left"/>
    </w:pPr>
    <w:rPr>
      <w:sz w:val="13"/>
    </w:rPr>
  </w:style>
  <w:style w:type="character" w:customStyle="1" w:styleId="FPSmallChar">
    <w:name w:val="FP_Small Char"/>
    <w:basedOn w:val="FP-NormalChar"/>
    <w:link w:val="FPSmall"/>
    <w:rsid w:val="007420B5"/>
    <w:rPr>
      <w:rFonts w:ascii="PT Sans" w:hAnsi="PT Sans"/>
      <w:sz w:val="13"/>
      <w:lang w:val="en-GB"/>
    </w:rPr>
  </w:style>
  <w:style w:type="paragraph" w:customStyle="1" w:styleId="FPTableColumns">
    <w:name w:val="FP_Table_Columns"/>
    <w:basedOn w:val="FPTableheader"/>
    <w:link w:val="FPTableColumnsChar"/>
    <w:qFormat/>
    <w:rsid w:val="00992F6D"/>
    <w:pPr>
      <w:spacing w:before="120" w:after="140"/>
    </w:pPr>
    <w:rPr>
      <w:sz w:val="22"/>
    </w:rPr>
  </w:style>
  <w:style w:type="character" w:customStyle="1" w:styleId="FPTableColumnsChar">
    <w:name w:val="FP_Table_Columns Char"/>
    <w:basedOn w:val="FP-TableContent-NormalChar"/>
    <w:link w:val="FPTableColumns"/>
    <w:rsid w:val="00992F6D"/>
    <w:rPr>
      <w:rFonts w:ascii="Malleable-FP" w:hAnsi="Malleable-FP"/>
      <w:bCs/>
      <w:caps/>
      <w:color w:val="262626" w:themeColor="text1" w:themeTint="D9"/>
      <w:spacing w:val="20"/>
      <w:sz w:val="18"/>
      <w:lang w:val="en-GB"/>
    </w:rPr>
  </w:style>
  <w:style w:type="paragraph" w:customStyle="1" w:styleId="FPCoverHeadings">
    <w:name w:val="FP_CoverHeadings"/>
    <w:basedOn w:val="FPFOOTERREGULAR"/>
    <w:link w:val="FPCoverHeadingsChar"/>
    <w:rsid w:val="00AC591C"/>
    <w:pPr>
      <w:spacing w:after="0"/>
    </w:pPr>
    <w:rPr>
      <w:rFonts w:ascii="Malleable-FP" w:hAnsi="Malleable-FP"/>
      <w:color w:val="404040" w:themeColor="text1" w:themeTint="BF"/>
      <w:sz w:val="20"/>
    </w:rPr>
  </w:style>
  <w:style w:type="character" w:customStyle="1" w:styleId="FP-List-BulletChar">
    <w:name w:val="FP-List-Bullet Char"/>
    <w:basedOn w:val="FP-NormalChar"/>
    <w:link w:val="FP-List-Bullet"/>
    <w:uiPriority w:val="5"/>
    <w:rsid w:val="002D1ED8"/>
    <w:rPr>
      <w:rFonts w:ascii="PT Sans" w:hAnsi="PT Sans"/>
      <w:sz w:val="20"/>
      <w:lang w:val="en-GB"/>
    </w:rPr>
  </w:style>
  <w:style w:type="character" w:customStyle="1" w:styleId="FPCoverHeadingsChar">
    <w:name w:val="FP_CoverHeadings Char"/>
    <w:basedOn w:val="FPFOOTERREGULARChar"/>
    <w:link w:val="FPCoverHeadings"/>
    <w:rsid w:val="00AC591C"/>
    <w:rPr>
      <w:rFonts w:ascii="Malleable-FP" w:eastAsiaTheme="minorHAnsi" w:hAnsi="Malleable-FP"/>
      <w:b w:val="0"/>
      <w:caps/>
      <w:color w:val="404040" w:themeColor="text1" w:themeTint="BF"/>
      <w:spacing w:val="24"/>
      <w:sz w:val="20"/>
      <w:szCs w:val="14"/>
      <w:lang w:val="en-US" w:eastAsia="en-US"/>
    </w:rPr>
  </w:style>
  <w:style w:type="paragraph" w:customStyle="1" w:styleId="FP-Heading21">
    <w:name w:val="FP-Heading 21"/>
    <w:basedOn w:val="Heading2"/>
    <w:next w:val="FP-Normal"/>
    <w:uiPriority w:val="2"/>
    <w:qFormat/>
    <w:rsid w:val="00A21253"/>
    <w:pPr>
      <w:numPr>
        <w:numId w:val="42"/>
      </w:numPr>
    </w:pPr>
    <w:rPr>
      <w:rFonts w:asciiTheme="minorHAnsi" w:hAnsiTheme="minorHAnsi"/>
      <w:b w:val="0"/>
      <w:bCs w:val="0"/>
      <w:color w:val="auto"/>
      <w:szCs w:val="24"/>
      <w:lang w:val="en-GB"/>
    </w:rPr>
  </w:style>
  <w:style w:type="paragraph" w:customStyle="1" w:styleId="FP-Bullet">
    <w:name w:val="FP-Bullet"/>
    <w:basedOn w:val="FP-Normal"/>
    <w:link w:val="FP-BulletChar"/>
    <w:qFormat/>
    <w:rsid w:val="006A09F0"/>
    <w:pPr>
      <w:numPr>
        <w:numId w:val="5"/>
      </w:numPr>
      <w:spacing w:before="120" w:after="80"/>
    </w:pPr>
  </w:style>
  <w:style w:type="paragraph" w:customStyle="1" w:styleId="FP-Cover-Subject">
    <w:name w:val="FP-Cover-Subject"/>
    <w:basedOn w:val="Titlesmalcover"/>
    <w:link w:val="FP-Cover-SubjectChar"/>
    <w:qFormat/>
    <w:rsid w:val="00992F6D"/>
    <w:pPr>
      <w:spacing w:line="240" w:lineRule="auto"/>
      <w:ind w:left="0"/>
    </w:pPr>
    <w:rPr>
      <w:rFonts w:ascii="Malleable-FP" w:hAnsi="Malleable-FP"/>
      <w:caps/>
      <w:color w:val="595959" w:themeColor="text1" w:themeTint="A6"/>
      <w:spacing w:val="20"/>
    </w:rPr>
  </w:style>
  <w:style w:type="character" w:customStyle="1" w:styleId="FP-BulletChar">
    <w:name w:val="FP-Bullet Char"/>
    <w:basedOn w:val="FP-NormalChar"/>
    <w:link w:val="FP-Bullet"/>
    <w:rsid w:val="006A09F0"/>
    <w:rPr>
      <w:lang w:val="en-GB"/>
    </w:rPr>
  </w:style>
  <w:style w:type="character" w:customStyle="1" w:styleId="FP-SubtitleChar">
    <w:name w:val="FP-Subtitle Char"/>
    <w:basedOn w:val="SubtitleChar"/>
    <w:link w:val="FP-Subtitle"/>
    <w:uiPriority w:val="30"/>
    <w:semiHidden/>
    <w:rsid w:val="00992F6D"/>
    <w:rPr>
      <w:rFonts w:asciiTheme="majorHAnsi" w:eastAsiaTheme="majorEastAsia" w:hAnsiTheme="majorHAnsi" w:cstheme="majorBidi"/>
      <w:i/>
      <w:iCs/>
      <w:color w:val="4F81BD" w:themeColor="accent1"/>
      <w:spacing w:val="15"/>
      <w:sz w:val="24"/>
      <w:szCs w:val="24"/>
      <w:lang w:val="en-GB"/>
    </w:rPr>
  </w:style>
  <w:style w:type="character" w:customStyle="1" w:styleId="TitlesmalcoverChar">
    <w:name w:val="Title_smal_cover Char"/>
    <w:basedOn w:val="FP-SubtitleChar"/>
    <w:link w:val="Titlesmalcover"/>
    <w:rsid w:val="00992F6D"/>
    <w:rPr>
      <w:rFonts w:asciiTheme="majorHAnsi" w:eastAsiaTheme="majorEastAsia" w:hAnsiTheme="majorHAnsi" w:cstheme="majorBidi"/>
      <w:i w:val="0"/>
      <w:iCs/>
      <w:color w:val="404040" w:themeColor="text1" w:themeTint="BF"/>
      <w:spacing w:val="15"/>
      <w:sz w:val="24"/>
      <w:szCs w:val="24"/>
      <w:lang w:val="en-GB"/>
    </w:rPr>
  </w:style>
  <w:style w:type="character" w:customStyle="1" w:styleId="FP-Cover-SubjectChar">
    <w:name w:val="FP-Cover-Subject Char"/>
    <w:basedOn w:val="TitlesmalcoverChar"/>
    <w:link w:val="FP-Cover-Subject"/>
    <w:rsid w:val="00992F6D"/>
    <w:rPr>
      <w:rFonts w:ascii="Malleable-FP" w:eastAsiaTheme="majorEastAsia" w:hAnsi="Malleable-FP" w:cstheme="majorBidi"/>
      <w:i w:val="0"/>
      <w:iCs/>
      <w:caps/>
      <w:color w:val="595959" w:themeColor="text1" w:themeTint="A6"/>
      <w:spacing w:val="20"/>
      <w:sz w:val="24"/>
      <w:szCs w:val="24"/>
      <w:lang w:val="en-GB"/>
    </w:rPr>
  </w:style>
  <w:style w:type="character" w:styleId="UnresolvedMention">
    <w:name w:val="Unresolved Mention"/>
    <w:basedOn w:val="DefaultParagraphFont"/>
    <w:uiPriority w:val="99"/>
    <w:semiHidden/>
    <w:unhideWhenUsed/>
    <w:rsid w:val="00154AD1"/>
    <w:rPr>
      <w:color w:val="808080"/>
      <w:shd w:val="clear" w:color="auto" w:fill="E6E6E6"/>
    </w:rPr>
  </w:style>
  <w:style w:type="character" w:customStyle="1" w:styleId="normaltextrun">
    <w:name w:val="normaltextrun"/>
    <w:basedOn w:val="DefaultParagraphFont"/>
    <w:rsid w:val="00FC57F6"/>
  </w:style>
  <w:style w:type="character" w:customStyle="1" w:styleId="eop">
    <w:name w:val="eop"/>
    <w:basedOn w:val="DefaultParagraphFont"/>
    <w:rsid w:val="00FC57F6"/>
  </w:style>
  <w:style w:type="character" w:customStyle="1" w:styleId="contextualspellingandgrammarerror">
    <w:name w:val="contextualspellingandgrammarerror"/>
    <w:basedOn w:val="DefaultParagraphFont"/>
    <w:rsid w:val="002C2B53"/>
  </w:style>
  <w:style w:type="character" w:styleId="FollowedHyperlink">
    <w:name w:val="FollowedHyperlink"/>
    <w:basedOn w:val="DefaultParagraphFont"/>
    <w:uiPriority w:val="99"/>
    <w:semiHidden/>
    <w:unhideWhenUsed/>
    <w:rsid w:val="00BC18F8"/>
    <w:rPr>
      <w:color w:val="800080" w:themeColor="followedHyperlink"/>
      <w:u w:val="single"/>
    </w:rPr>
  </w:style>
  <w:style w:type="character" w:customStyle="1" w:styleId="Heading5Char">
    <w:name w:val="Heading 5 Char"/>
    <w:basedOn w:val="DefaultParagraphFont"/>
    <w:link w:val="Heading5"/>
    <w:uiPriority w:val="9"/>
    <w:semiHidden/>
    <w:rsid w:val="00D33A73"/>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D33A73"/>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D33A73"/>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D33A7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33A7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27074">
      <w:bodyDiv w:val="1"/>
      <w:marLeft w:val="0"/>
      <w:marRight w:val="0"/>
      <w:marTop w:val="0"/>
      <w:marBottom w:val="0"/>
      <w:divBdr>
        <w:top w:val="none" w:sz="0" w:space="0" w:color="auto"/>
        <w:left w:val="none" w:sz="0" w:space="0" w:color="auto"/>
        <w:bottom w:val="none" w:sz="0" w:space="0" w:color="auto"/>
        <w:right w:val="none" w:sz="0" w:space="0" w:color="auto"/>
      </w:divBdr>
    </w:div>
    <w:div w:id="354817656">
      <w:bodyDiv w:val="1"/>
      <w:marLeft w:val="0"/>
      <w:marRight w:val="0"/>
      <w:marTop w:val="0"/>
      <w:marBottom w:val="0"/>
      <w:divBdr>
        <w:top w:val="none" w:sz="0" w:space="0" w:color="auto"/>
        <w:left w:val="none" w:sz="0" w:space="0" w:color="auto"/>
        <w:bottom w:val="none" w:sz="0" w:space="0" w:color="auto"/>
        <w:right w:val="none" w:sz="0" w:space="0" w:color="auto"/>
      </w:divBdr>
    </w:div>
    <w:div w:id="585699338">
      <w:bodyDiv w:val="1"/>
      <w:marLeft w:val="0"/>
      <w:marRight w:val="0"/>
      <w:marTop w:val="0"/>
      <w:marBottom w:val="0"/>
      <w:divBdr>
        <w:top w:val="none" w:sz="0" w:space="0" w:color="auto"/>
        <w:left w:val="none" w:sz="0" w:space="0" w:color="auto"/>
        <w:bottom w:val="none" w:sz="0" w:space="0" w:color="auto"/>
        <w:right w:val="none" w:sz="0" w:space="0" w:color="auto"/>
      </w:divBdr>
      <w:divsChild>
        <w:div w:id="1747728413">
          <w:marLeft w:val="-240"/>
          <w:marRight w:val="-240"/>
          <w:marTop w:val="0"/>
          <w:marBottom w:val="0"/>
          <w:divBdr>
            <w:top w:val="none" w:sz="0" w:space="0" w:color="auto"/>
            <w:left w:val="none" w:sz="0" w:space="0" w:color="auto"/>
            <w:bottom w:val="none" w:sz="0" w:space="0" w:color="auto"/>
            <w:right w:val="none" w:sz="0" w:space="0" w:color="auto"/>
          </w:divBdr>
          <w:divsChild>
            <w:div w:id="646860094">
              <w:marLeft w:val="360"/>
              <w:marRight w:val="0"/>
              <w:marTop w:val="0"/>
              <w:marBottom w:val="0"/>
              <w:divBdr>
                <w:top w:val="none" w:sz="0" w:space="0" w:color="auto"/>
                <w:left w:val="none" w:sz="0" w:space="0" w:color="auto"/>
                <w:bottom w:val="none" w:sz="0" w:space="0" w:color="auto"/>
                <w:right w:val="none" w:sz="0" w:space="0" w:color="auto"/>
              </w:divBdr>
            </w:div>
          </w:divsChild>
        </w:div>
        <w:div w:id="1068186415">
          <w:marLeft w:val="0"/>
          <w:marRight w:val="0"/>
          <w:marTop w:val="0"/>
          <w:marBottom w:val="0"/>
          <w:divBdr>
            <w:top w:val="none" w:sz="0" w:space="0" w:color="auto"/>
            <w:left w:val="none" w:sz="0" w:space="0" w:color="auto"/>
            <w:bottom w:val="none" w:sz="0" w:space="0" w:color="auto"/>
            <w:right w:val="none" w:sz="0" w:space="0" w:color="auto"/>
          </w:divBdr>
          <w:divsChild>
            <w:div w:id="1328828190">
              <w:marLeft w:val="0"/>
              <w:marRight w:val="0"/>
              <w:marTop w:val="0"/>
              <w:marBottom w:val="0"/>
              <w:divBdr>
                <w:top w:val="none" w:sz="0" w:space="0" w:color="auto"/>
                <w:left w:val="none" w:sz="0" w:space="0" w:color="auto"/>
                <w:bottom w:val="none" w:sz="0" w:space="0" w:color="auto"/>
                <w:right w:val="none" w:sz="0" w:space="0" w:color="auto"/>
              </w:divBdr>
            </w:div>
          </w:divsChild>
        </w:div>
        <w:div w:id="361832711">
          <w:marLeft w:val="0"/>
          <w:marRight w:val="0"/>
          <w:marTop w:val="0"/>
          <w:marBottom w:val="0"/>
          <w:divBdr>
            <w:top w:val="none" w:sz="0" w:space="0" w:color="auto"/>
            <w:left w:val="none" w:sz="0" w:space="0" w:color="auto"/>
            <w:bottom w:val="none" w:sz="0" w:space="0" w:color="auto"/>
            <w:right w:val="none" w:sz="0" w:space="0" w:color="auto"/>
          </w:divBdr>
          <w:divsChild>
            <w:div w:id="595865537">
              <w:marLeft w:val="-240"/>
              <w:marRight w:val="-240"/>
              <w:marTop w:val="0"/>
              <w:marBottom w:val="0"/>
              <w:divBdr>
                <w:top w:val="none" w:sz="0" w:space="0" w:color="auto"/>
                <w:left w:val="none" w:sz="0" w:space="0" w:color="auto"/>
                <w:bottom w:val="none" w:sz="0" w:space="0" w:color="auto"/>
                <w:right w:val="none" w:sz="0" w:space="0" w:color="auto"/>
              </w:divBdr>
              <w:divsChild>
                <w:div w:id="47776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60606">
      <w:bodyDiv w:val="1"/>
      <w:marLeft w:val="0"/>
      <w:marRight w:val="0"/>
      <w:marTop w:val="0"/>
      <w:marBottom w:val="0"/>
      <w:divBdr>
        <w:top w:val="none" w:sz="0" w:space="0" w:color="auto"/>
        <w:left w:val="none" w:sz="0" w:space="0" w:color="auto"/>
        <w:bottom w:val="none" w:sz="0" w:space="0" w:color="auto"/>
        <w:right w:val="none" w:sz="0" w:space="0" w:color="auto"/>
      </w:divBdr>
      <w:divsChild>
        <w:div w:id="878203470">
          <w:marLeft w:val="0"/>
          <w:marRight w:val="0"/>
          <w:marTop w:val="0"/>
          <w:marBottom w:val="0"/>
          <w:divBdr>
            <w:top w:val="none" w:sz="0" w:space="0" w:color="auto"/>
            <w:left w:val="none" w:sz="0" w:space="0" w:color="auto"/>
            <w:bottom w:val="none" w:sz="0" w:space="0" w:color="auto"/>
            <w:right w:val="none" w:sz="0" w:space="0" w:color="auto"/>
          </w:divBdr>
          <w:divsChild>
            <w:div w:id="1380859970">
              <w:marLeft w:val="0"/>
              <w:marRight w:val="0"/>
              <w:marTop w:val="0"/>
              <w:marBottom w:val="0"/>
              <w:divBdr>
                <w:top w:val="none" w:sz="0" w:space="0" w:color="auto"/>
                <w:left w:val="none" w:sz="0" w:space="0" w:color="auto"/>
                <w:bottom w:val="none" w:sz="0" w:space="0" w:color="auto"/>
                <w:right w:val="none" w:sz="0" w:space="0" w:color="auto"/>
              </w:divBdr>
              <w:divsChild>
                <w:div w:id="709501920">
                  <w:marLeft w:val="-240"/>
                  <w:marRight w:val="-240"/>
                  <w:marTop w:val="0"/>
                  <w:marBottom w:val="0"/>
                  <w:divBdr>
                    <w:top w:val="none" w:sz="0" w:space="0" w:color="auto"/>
                    <w:left w:val="none" w:sz="0" w:space="0" w:color="auto"/>
                    <w:bottom w:val="none" w:sz="0" w:space="0" w:color="auto"/>
                    <w:right w:val="none" w:sz="0" w:space="0" w:color="auto"/>
                  </w:divBdr>
                  <w:divsChild>
                    <w:div w:id="50255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494226">
      <w:bodyDiv w:val="1"/>
      <w:marLeft w:val="0"/>
      <w:marRight w:val="0"/>
      <w:marTop w:val="0"/>
      <w:marBottom w:val="0"/>
      <w:divBdr>
        <w:top w:val="none" w:sz="0" w:space="0" w:color="auto"/>
        <w:left w:val="none" w:sz="0" w:space="0" w:color="auto"/>
        <w:bottom w:val="none" w:sz="0" w:space="0" w:color="auto"/>
        <w:right w:val="none" w:sz="0" w:space="0" w:color="auto"/>
      </w:divBdr>
    </w:div>
    <w:div w:id="1037466793">
      <w:bodyDiv w:val="1"/>
      <w:marLeft w:val="0"/>
      <w:marRight w:val="0"/>
      <w:marTop w:val="0"/>
      <w:marBottom w:val="0"/>
      <w:divBdr>
        <w:top w:val="none" w:sz="0" w:space="0" w:color="auto"/>
        <w:left w:val="none" w:sz="0" w:space="0" w:color="auto"/>
        <w:bottom w:val="none" w:sz="0" w:space="0" w:color="auto"/>
        <w:right w:val="none" w:sz="0" w:space="0" w:color="auto"/>
      </w:divBdr>
    </w:div>
    <w:div w:id="1108507321">
      <w:bodyDiv w:val="1"/>
      <w:marLeft w:val="0"/>
      <w:marRight w:val="0"/>
      <w:marTop w:val="0"/>
      <w:marBottom w:val="0"/>
      <w:divBdr>
        <w:top w:val="none" w:sz="0" w:space="0" w:color="auto"/>
        <w:left w:val="none" w:sz="0" w:space="0" w:color="auto"/>
        <w:bottom w:val="none" w:sz="0" w:space="0" w:color="auto"/>
        <w:right w:val="none" w:sz="0" w:space="0" w:color="auto"/>
      </w:divBdr>
    </w:div>
    <w:div w:id="1114792179">
      <w:bodyDiv w:val="1"/>
      <w:marLeft w:val="0"/>
      <w:marRight w:val="0"/>
      <w:marTop w:val="0"/>
      <w:marBottom w:val="0"/>
      <w:divBdr>
        <w:top w:val="none" w:sz="0" w:space="0" w:color="auto"/>
        <w:left w:val="none" w:sz="0" w:space="0" w:color="auto"/>
        <w:bottom w:val="none" w:sz="0" w:space="0" w:color="auto"/>
        <w:right w:val="none" w:sz="0" w:space="0" w:color="auto"/>
      </w:divBdr>
    </w:div>
    <w:div w:id="1198929297">
      <w:bodyDiv w:val="1"/>
      <w:marLeft w:val="0"/>
      <w:marRight w:val="0"/>
      <w:marTop w:val="0"/>
      <w:marBottom w:val="0"/>
      <w:divBdr>
        <w:top w:val="none" w:sz="0" w:space="0" w:color="auto"/>
        <w:left w:val="none" w:sz="0" w:space="0" w:color="auto"/>
        <w:bottom w:val="none" w:sz="0" w:space="0" w:color="auto"/>
        <w:right w:val="none" w:sz="0" w:space="0" w:color="auto"/>
      </w:divBdr>
    </w:div>
    <w:div w:id="1253778247">
      <w:bodyDiv w:val="1"/>
      <w:marLeft w:val="0"/>
      <w:marRight w:val="0"/>
      <w:marTop w:val="0"/>
      <w:marBottom w:val="0"/>
      <w:divBdr>
        <w:top w:val="none" w:sz="0" w:space="0" w:color="auto"/>
        <w:left w:val="none" w:sz="0" w:space="0" w:color="auto"/>
        <w:bottom w:val="none" w:sz="0" w:space="0" w:color="auto"/>
        <w:right w:val="none" w:sz="0" w:space="0" w:color="auto"/>
      </w:divBdr>
    </w:div>
    <w:div w:id="1265923598">
      <w:bodyDiv w:val="1"/>
      <w:marLeft w:val="0"/>
      <w:marRight w:val="0"/>
      <w:marTop w:val="0"/>
      <w:marBottom w:val="0"/>
      <w:divBdr>
        <w:top w:val="none" w:sz="0" w:space="0" w:color="auto"/>
        <w:left w:val="none" w:sz="0" w:space="0" w:color="auto"/>
        <w:bottom w:val="none" w:sz="0" w:space="0" w:color="auto"/>
        <w:right w:val="none" w:sz="0" w:space="0" w:color="auto"/>
      </w:divBdr>
    </w:div>
    <w:div w:id="1771703539">
      <w:bodyDiv w:val="1"/>
      <w:marLeft w:val="0"/>
      <w:marRight w:val="0"/>
      <w:marTop w:val="0"/>
      <w:marBottom w:val="0"/>
      <w:divBdr>
        <w:top w:val="none" w:sz="0" w:space="0" w:color="auto"/>
        <w:left w:val="none" w:sz="0" w:space="0" w:color="auto"/>
        <w:bottom w:val="none" w:sz="0" w:space="0" w:color="auto"/>
        <w:right w:val="none" w:sz="0" w:space="0" w:color="auto"/>
      </w:divBdr>
    </w:div>
    <w:div w:id="1780946525">
      <w:bodyDiv w:val="1"/>
      <w:marLeft w:val="0"/>
      <w:marRight w:val="0"/>
      <w:marTop w:val="0"/>
      <w:marBottom w:val="0"/>
      <w:divBdr>
        <w:top w:val="none" w:sz="0" w:space="0" w:color="auto"/>
        <w:left w:val="none" w:sz="0" w:space="0" w:color="auto"/>
        <w:bottom w:val="none" w:sz="0" w:space="0" w:color="auto"/>
        <w:right w:val="none" w:sz="0" w:space="0" w:color="auto"/>
      </w:divBdr>
    </w:div>
    <w:div w:id="1784574870">
      <w:bodyDiv w:val="1"/>
      <w:marLeft w:val="0"/>
      <w:marRight w:val="0"/>
      <w:marTop w:val="0"/>
      <w:marBottom w:val="0"/>
      <w:divBdr>
        <w:top w:val="none" w:sz="0" w:space="0" w:color="auto"/>
        <w:left w:val="none" w:sz="0" w:space="0" w:color="auto"/>
        <w:bottom w:val="none" w:sz="0" w:space="0" w:color="auto"/>
        <w:right w:val="none" w:sz="0" w:space="0" w:color="auto"/>
      </w:divBdr>
    </w:div>
    <w:div w:id="1807619221">
      <w:bodyDiv w:val="1"/>
      <w:marLeft w:val="0"/>
      <w:marRight w:val="0"/>
      <w:marTop w:val="0"/>
      <w:marBottom w:val="0"/>
      <w:divBdr>
        <w:top w:val="none" w:sz="0" w:space="0" w:color="auto"/>
        <w:left w:val="none" w:sz="0" w:space="0" w:color="auto"/>
        <w:bottom w:val="none" w:sz="0" w:space="0" w:color="auto"/>
        <w:right w:val="none" w:sz="0" w:space="0" w:color="auto"/>
      </w:divBdr>
    </w:div>
    <w:div w:id="2029481161">
      <w:bodyDiv w:val="1"/>
      <w:marLeft w:val="0"/>
      <w:marRight w:val="0"/>
      <w:marTop w:val="0"/>
      <w:marBottom w:val="0"/>
      <w:divBdr>
        <w:top w:val="none" w:sz="0" w:space="0" w:color="auto"/>
        <w:left w:val="none" w:sz="0" w:space="0" w:color="auto"/>
        <w:bottom w:val="none" w:sz="0" w:space="0" w:color="auto"/>
        <w:right w:val="none" w:sz="0" w:space="0" w:color="auto"/>
      </w:divBdr>
    </w:div>
    <w:div w:id="2085755700">
      <w:bodyDiv w:val="1"/>
      <w:marLeft w:val="0"/>
      <w:marRight w:val="0"/>
      <w:marTop w:val="0"/>
      <w:marBottom w:val="0"/>
      <w:divBdr>
        <w:top w:val="none" w:sz="0" w:space="0" w:color="auto"/>
        <w:left w:val="none" w:sz="0" w:space="0" w:color="auto"/>
        <w:bottom w:val="none" w:sz="0" w:space="0" w:color="auto"/>
        <w:right w:val="none" w:sz="0" w:space="0" w:color="auto"/>
      </w:divBdr>
    </w:div>
    <w:div w:id="2096894432">
      <w:bodyDiv w:val="1"/>
      <w:marLeft w:val="0"/>
      <w:marRight w:val="0"/>
      <w:marTop w:val="0"/>
      <w:marBottom w:val="0"/>
      <w:divBdr>
        <w:top w:val="none" w:sz="0" w:space="0" w:color="auto"/>
        <w:left w:val="none" w:sz="0" w:space="0" w:color="auto"/>
        <w:bottom w:val="none" w:sz="0" w:space="0" w:color="auto"/>
        <w:right w:val="none" w:sz="0" w:space="0" w:color="auto"/>
      </w:divBdr>
      <w:divsChild>
        <w:div w:id="1906448482">
          <w:marLeft w:val="0"/>
          <w:marRight w:val="0"/>
          <w:marTop w:val="0"/>
          <w:marBottom w:val="0"/>
          <w:divBdr>
            <w:top w:val="none" w:sz="0" w:space="0" w:color="auto"/>
            <w:left w:val="none" w:sz="0" w:space="0" w:color="auto"/>
            <w:bottom w:val="none" w:sz="0" w:space="0" w:color="auto"/>
            <w:right w:val="none" w:sz="0" w:space="0" w:color="auto"/>
          </w:divBdr>
          <w:divsChild>
            <w:div w:id="1266499651">
              <w:marLeft w:val="0"/>
              <w:marRight w:val="0"/>
              <w:marTop w:val="0"/>
              <w:marBottom w:val="0"/>
              <w:divBdr>
                <w:top w:val="none" w:sz="0" w:space="0" w:color="auto"/>
                <w:left w:val="none" w:sz="0" w:space="0" w:color="auto"/>
                <w:bottom w:val="none" w:sz="0" w:space="0" w:color="auto"/>
                <w:right w:val="none" w:sz="0" w:space="0" w:color="auto"/>
              </w:divBdr>
              <w:divsChild>
                <w:div w:id="1543979228">
                  <w:marLeft w:val="-240"/>
                  <w:marRight w:val="-240"/>
                  <w:marTop w:val="0"/>
                  <w:marBottom w:val="0"/>
                  <w:divBdr>
                    <w:top w:val="none" w:sz="0" w:space="0" w:color="auto"/>
                    <w:left w:val="none" w:sz="0" w:space="0" w:color="auto"/>
                    <w:bottom w:val="none" w:sz="0" w:space="0" w:color="auto"/>
                    <w:right w:val="none" w:sz="0" w:space="0" w:color="auto"/>
                  </w:divBdr>
                  <w:divsChild>
                    <w:div w:id="1569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898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w3.org/TR/WCAG2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yda\Desktop\FP\OFERTA\FP.General%20Document.en-U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A93E7544DFC48BCB48CD71F254FA663"/>
        <w:category>
          <w:name w:val="General"/>
          <w:gallery w:val="placeholder"/>
        </w:category>
        <w:types>
          <w:type w:val="bbPlcHdr"/>
        </w:types>
        <w:behaviors>
          <w:behavior w:val="content"/>
        </w:behaviors>
        <w:guid w:val="{BEB150DF-E7DF-4CB1-A87A-659248CC2F1B}"/>
      </w:docPartPr>
      <w:docPartBody>
        <w:p w:rsidR="00A53943" w:rsidRDefault="008A76F2">
          <w:pPr>
            <w:pStyle w:val="AA93E7544DFC48BCB48CD71F254FA663"/>
          </w:pPr>
          <w:r w:rsidRPr="0081284A">
            <w:rPr>
              <w:rStyle w:val="PlaceholderText"/>
            </w:rPr>
            <w:t>[Title]</w:t>
          </w:r>
        </w:p>
      </w:docPartBody>
    </w:docPart>
    <w:docPart>
      <w:docPartPr>
        <w:name w:val="DA283FAE5437445A9DDE69616987C7D3"/>
        <w:category>
          <w:name w:val="General"/>
          <w:gallery w:val="placeholder"/>
        </w:category>
        <w:types>
          <w:type w:val="bbPlcHdr"/>
        </w:types>
        <w:behaviors>
          <w:behavior w:val="content"/>
        </w:behaviors>
        <w:guid w:val="{9FE2C07F-C830-43DB-9E25-CAFF6C5D8DB1}"/>
      </w:docPartPr>
      <w:docPartBody>
        <w:p w:rsidR="00A53943" w:rsidRDefault="008A76F2">
          <w:pPr>
            <w:pStyle w:val="DA283FAE5437445A9DDE69616987C7D3"/>
          </w:pPr>
          <w:r w:rsidRPr="0081284A">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T Sans">
    <w:altName w:val="Arial"/>
    <w:charset w:val="00"/>
    <w:family w:val="swiss"/>
    <w:pitch w:val="variable"/>
    <w:sig w:usb0="A00002EF" w:usb1="5000204B" w:usb2="00000000" w:usb3="00000000" w:csb0="00000097"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lleable-FP">
    <w:altName w:val="Calibri"/>
    <w:panose1 w:val="00000000000000000000"/>
    <w:charset w:val="00"/>
    <w:family w:val="modern"/>
    <w:notTrueType/>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Malleable-FP Light">
    <w:altName w:val="Calibri"/>
    <w:charset w:val="EE"/>
    <w:family w:val="auto"/>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alleable-FP Thin">
    <w:altName w:val="Calibri"/>
    <w:panose1 w:val="00000000000000000000"/>
    <w:charset w:val="00"/>
    <w:family w:val="modern"/>
    <w:notTrueType/>
    <w:pitch w:val="variable"/>
    <w:sig w:usb0="00000007" w:usb1="00000000" w:usb2="00000000" w:usb3="00000000" w:csb0="00000093"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095"/>
    <w:rsid w:val="000F32FD"/>
    <w:rsid w:val="000F3897"/>
    <w:rsid w:val="00122ECC"/>
    <w:rsid w:val="001B1122"/>
    <w:rsid w:val="00205D87"/>
    <w:rsid w:val="00241DA4"/>
    <w:rsid w:val="002534F3"/>
    <w:rsid w:val="002572BB"/>
    <w:rsid w:val="00275F9D"/>
    <w:rsid w:val="002B203D"/>
    <w:rsid w:val="002C5D1B"/>
    <w:rsid w:val="003015F3"/>
    <w:rsid w:val="00306C95"/>
    <w:rsid w:val="00374554"/>
    <w:rsid w:val="0044231F"/>
    <w:rsid w:val="0044500D"/>
    <w:rsid w:val="00464C3F"/>
    <w:rsid w:val="004B0AE7"/>
    <w:rsid w:val="004C22BE"/>
    <w:rsid w:val="004C35F9"/>
    <w:rsid w:val="005122F8"/>
    <w:rsid w:val="005173D5"/>
    <w:rsid w:val="005224FC"/>
    <w:rsid w:val="005377AF"/>
    <w:rsid w:val="00542558"/>
    <w:rsid w:val="005542A4"/>
    <w:rsid w:val="00557C20"/>
    <w:rsid w:val="005E0F2F"/>
    <w:rsid w:val="005F436A"/>
    <w:rsid w:val="005F4690"/>
    <w:rsid w:val="005F7C3A"/>
    <w:rsid w:val="00661393"/>
    <w:rsid w:val="006B6FDC"/>
    <w:rsid w:val="006E0D77"/>
    <w:rsid w:val="00702204"/>
    <w:rsid w:val="0072224E"/>
    <w:rsid w:val="007670F3"/>
    <w:rsid w:val="00797661"/>
    <w:rsid w:val="00804095"/>
    <w:rsid w:val="008171C3"/>
    <w:rsid w:val="00834CB8"/>
    <w:rsid w:val="008A76F2"/>
    <w:rsid w:val="009004D6"/>
    <w:rsid w:val="00904477"/>
    <w:rsid w:val="00A037F5"/>
    <w:rsid w:val="00A17771"/>
    <w:rsid w:val="00A53943"/>
    <w:rsid w:val="00A9604E"/>
    <w:rsid w:val="00AD2ADC"/>
    <w:rsid w:val="00B61606"/>
    <w:rsid w:val="00B85F93"/>
    <w:rsid w:val="00C845A0"/>
    <w:rsid w:val="00C87D3B"/>
    <w:rsid w:val="00D65369"/>
    <w:rsid w:val="00D77EF7"/>
    <w:rsid w:val="00DC567D"/>
    <w:rsid w:val="00E22F8E"/>
    <w:rsid w:val="00EA57F5"/>
    <w:rsid w:val="00F25C69"/>
    <w:rsid w:val="00F37735"/>
    <w:rsid w:val="00F60F0C"/>
    <w:rsid w:val="00F8617A"/>
    <w:rsid w:val="00FA5F61"/>
    <w:rsid w:val="00FA7292"/>
    <w:rsid w:val="00FF6B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436A"/>
    <w:rPr>
      <w:color w:val="808080"/>
    </w:rPr>
  </w:style>
  <w:style w:type="paragraph" w:customStyle="1" w:styleId="AA93E7544DFC48BCB48CD71F254FA663">
    <w:name w:val="AA93E7544DFC48BCB48CD71F254FA663"/>
  </w:style>
  <w:style w:type="paragraph" w:customStyle="1" w:styleId="DA283FAE5437445A9DDE69616987C7D3">
    <w:name w:val="DA283FAE5437445A9DDE69616987C7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FP-Colour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P-Fonts">
      <a:majorFont>
        <a:latin typeface="Cambria"/>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22A9B3CAC4104EA2A22B9AC3F1A61D" ma:contentTypeVersion="19" ma:contentTypeDescription="Create a new document." ma:contentTypeScope="" ma:versionID="2f4de1f7636531e74843dd40aa40cc8b">
  <xsd:schema xmlns:xsd="http://www.w3.org/2001/XMLSchema" xmlns:xs="http://www.w3.org/2001/XMLSchema" xmlns:p="http://schemas.microsoft.com/office/2006/metadata/properties" xmlns:ns2="042b8a17-250d-4da7-8e55-90661a39195c" xmlns:ns3="2b49ba58-37fe-4a9b-8260-81ef001a4584" targetNamespace="http://schemas.microsoft.com/office/2006/metadata/properties" ma:root="true" ma:fieldsID="942c97b090b63b3dcc22514ea795d8f2" ns2:_="" ns3:_="">
    <xsd:import namespace="042b8a17-250d-4da7-8e55-90661a39195c"/>
    <xsd:import namespace="2b49ba58-37fe-4a9b-8260-81ef001a458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Department" minOccurs="0"/>
                <xsd:element ref="ns2:lcf76f155ced4ddcb4097134ff3c332f" minOccurs="0"/>
                <xsd:element ref="ns3:TaxCatchAll" minOccurs="0"/>
                <xsd:element ref="ns2:MediaLengthInSeconds" minOccurs="0"/>
                <xsd:element ref="ns2:MediaServiceObjectDetectorVersions" minOccurs="0"/>
                <xsd:element ref="ns2:Category" minOccurs="0"/>
                <xsd:element ref="ns2:Project" minOccurs="0"/>
                <xsd:element ref="ns2:MediaServiceSearchProperties"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2b8a17-250d-4da7-8e55-90661a3919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Department" ma:index="17" nillable="true" ma:displayName="Department" ma:format="Dropdown" ma:internalName="Department">
      <xsd:simpleType>
        <xsd:restriction base="dms:Text">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2b5a438-6134-4029-8cf3-05b7a7d4a321"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Category" ma:index="23" nillable="true" ma:displayName="Category" ma:format="Dropdown" ma:internalName="Category">
      <xsd:simpleType>
        <xsd:restriction base="dms:Choice">
          <xsd:enumeration value="Dashboard"/>
          <xsd:enumeration value="Application"/>
          <xsd:enumeration value="RPA"/>
          <xsd:enumeration value="Notulen"/>
          <xsd:enumeration value="Scrum Meeting"/>
          <xsd:enumeration value="Sosialization"/>
          <xsd:enumeration value="ITMS Toolbox Meeting"/>
        </xsd:restriction>
      </xsd:simpleType>
    </xsd:element>
    <xsd:element name="Project" ma:index="24" nillable="true" ma:displayName="Project" ma:format="Dropdown" ma:internalName="Project">
      <xsd:simpleType>
        <xsd:restriction base="dms:Text">
          <xsd:maxLength value="255"/>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status" ma:index="26" nillable="true" ma:displayName="status" ma:format="Dropdown" ma:internalName="statu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b49ba58-37fe-4a9b-8260-81ef001a458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fc040f20-d1ee-406e-9574-bf5b296b8921}" ma:internalName="TaxCatchAll" ma:showField="CatchAllData" ma:web="2b49ba58-37fe-4a9b-8260-81ef001a45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42b8a17-250d-4da7-8e55-90661a39195c">
      <Terms xmlns="http://schemas.microsoft.com/office/infopath/2007/PartnerControls"/>
    </lcf76f155ced4ddcb4097134ff3c332f>
    <TaxCatchAll xmlns="2b49ba58-37fe-4a9b-8260-81ef001a4584" xsi:nil="true"/>
    <Project xmlns="042b8a17-250d-4da7-8e55-90661a39195c" xsi:nil="true"/>
    <Department xmlns="042b8a17-250d-4da7-8e55-90661a39195c" xsi:nil="true"/>
    <Category xmlns="042b8a17-250d-4da7-8e55-90661a39195c" xsi:nil="true"/>
    <status xmlns="042b8a17-250d-4da7-8e55-90661a39195c" xsi:nil="true"/>
  </documentManagement>
</p:properties>
</file>

<file path=customXml/item3.xml><?xml version="1.0" encoding="utf-8"?>
<b:Sources xmlns:b="http://schemas.openxmlformats.org/officeDocument/2006/bibliography" xmlns="http://schemas.openxmlformats.org/officeDocument/2006/bibliography" SelectedStyle="\APA.XSL" StyleName="APA">
</b:Sources>
</file>

<file path=customXml/item4.xml><?xml version="1.0" encoding="utf-8"?>
<root xmlns="http://www.future-processing.com/schemas/documents/templates/">
  <template>
    <Title>
    </Title>
    <Subject>
    </Subject>
    <DocumentVersion>[1.0.]</DocumentVersion>
  </template>
</root>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3BD163-F493-4309-B7A9-12E4A03B280E}"/>
</file>

<file path=customXml/itemProps2.xml><?xml version="1.0" encoding="utf-8"?>
<ds:datastoreItem xmlns:ds="http://schemas.openxmlformats.org/officeDocument/2006/customXml" ds:itemID="{4D507064-F324-4DA9-BF4D-3B9D62E16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9BF5521-2C8A-4210-B712-ED9D5DE22B62}">
  <ds:schemaRefs>
    <ds:schemaRef ds:uri="http://schemas.openxmlformats.org/officeDocument/2006/bibliography"/>
  </ds:schemaRefs>
</ds:datastoreItem>
</file>

<file path=customXml/itemProps4.xml><?xml version="1.0" encoding="utf-8"?>
<ds:datastoreItem xmlns:ds="http://schemas.openxmlformats.org/officeDocument/2006/customXml" ds:itemID="{3C99AADA-6161-46E4-BEFE-B4E209177516}">
  <ds:schemaRefs>
    <ds:schemaRef ds:uri="http://www.future-processing.com/schemas/documents/templates/"/>
  </ds:schemaRefs>
</ds:datastoreItem>
</file>

<file path=customXml/itemProps5.xml><?xml version="1.0" encoding="utf-8"?>
<ds:datastoreItem xmlns:ds="http://schemas.openxmlformats.org/officeDocument/2006/customXml" ds:itemID="{052B9810-D3EE-4E26-842A-7D41CAF537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FP.General Document.en-UK.dotx</Template>
  <TotalTime>14</TotalTime>
  <Pages>11</Pages>
  <Words>1616</Words>
  <Characters>9217</Characters>
  <Application>Microsoft Office Word</Application>
  <DocSecurity>0</DocSecurity>
  <Lines>76</Lines>
  <Paragraphs>21</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requirements specification for new sOFTWARE</vt:lpstr>
      <vt:lpstr>requirements specification for new sOFTWARE</vt:lpstr>
    </vt:vector>
  </TitlesOfParts>
  <Company>Future Processing</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specification for new sOFTWARE</dc:title>
  <dc:subject>Additional information</dc:subject>
  <dc:creator>Name</dc:creator>
  <cp:keywords/>
  <dc:description/>
  <cp:lastModifiedBy>Wira Metta Sukoco</cp:lastModifiedBy>
  <cp:revision>3</cp:revision>
  <cp:lastPrinted>2016-07-22T11:41:00Z</cp:lastPrinted>
  <dcterms:created xsi:type="dcterms:W3CDTF">2022-12-22T07:45:00Z</dcterms:created>
  <dcterms:modified xsi:type="dcterms:W3CDTF">2024-01-04T04:04:00Z</dcterms:modified>
  <cp:category>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0x010100E622A9B3CAC4104EA2A22B9AC3F1A61D</vt:lpwstr>
  </property>
  <property fmtid="{D5CDD505-2E9C-101B-9397-08002B2CF9AE}" pid="3" name="_dlc_DocIdItemGuid">
    <vt:lpwstr>da8f5f27-459d-4d69-a087-394273e037d6</vt:lpwstr>
  </property>
</Properties>
</file>